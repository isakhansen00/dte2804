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rutenett"/>
        <w:tblpPr w:leftFromText="141" w:rightFromText="141" w:vertAnchor="text" w:horzAnchor="margin" w:tblpXSpec="center" w:tblpY="24"/>
        <w:tblW w:w="11906" w:type="dxa"/>
        <w:shd w:val="clear" w:color="auto" w:fill="FFFFFF" w:themeFill="background1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06"/>
      </w:tblGrid>
      <w:tr w:rsidR="009A4987" w:rsidRPr="009A4987" w14:paraId="5E5EEBC4" w14:textId="77777777" w:rsidTr="009A4987">
        <w:tc>
          <w:tcPr>
            <w:tcW w:w="11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8A3DEB" w14:textId="7FDF488B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Fakultet for ingeniørvitenskap og teknologi</w:t>
            </w:r>
          </w:p>
          <w:p w14:paraId="13763112" w14:textId="0C29A47A" w:rsidR="009A4987" w:rsidRPr="00306927" w:rsidRDefault="009B5596" w:rsidP="009A4987">
            <w:pPr>
              <w:spacing w:before="160" w:after="0"/>
              <w:rPr>
                <w:rFonts w:ascii="Arial" w:hAnsi="Arial" w:cs="Arial"/>
                <w:b/>
                <w:sz w:val="28"/>
                <w:szCs w:val="28"/>
              </w:rPr>
            </w:pPr>
            <w:r w:rsidRPr="00306927">
              <w:rPr>
                <w:rFonts w:ascii="Arial" w:hAnsi="Arial" w:cs="Arial"/>
                <w:b/>
                <w:sz w:val="28"/>
                <w:szCs w:val="28"/>
              </w:rPr>
              <w:t xml:space="preserve">Oppgave </w:t>
            </w:r>
            <w:r w:rsidR="00B73BA5">
              <w:rPr>
                <w:rFonts w:ascii="Arial" w:hAnsi="Arial" w:cs="Arial"/>
                <w:b/>
                <w:sz w:val="28"/>
                <w:szCs w:val="28"/>
              </w:rPr>
              <w:t>3</w:t>
            </w:r>
            <w:r w:rsidR="00FD5FF1" w:rsidRPr="00306927">
              <w:rPr>
                <w:rFonts w:ascii="Arial" w:hAnsi="Arial" w:cs="Arial"/>
                <w:b/>
                <w:sz w:val="28"/>
                <w:szCs w:val="28"/>
              </w:rPr>
              <w:t xml:space="preserve">: </w:t>
            </w:r>
            <w:r w:rsidR="00B73BA5">
              <w:rPr>
                <w:rFonts w:ascii="Arial" w:hAnsi="Arial" w:cs="Arial"/>
                <w:b/>
                <w:sz w:val="28"/>
                <w:szCs w:val="28"/>
              </w:rPr>
              <w:t>Multi Resolution Analysis med Wavelets</w:t>
            </w:r>
          </w:p>
          <w:p w14:paraId="38454B11" w14:textId="2B684294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Gruppe «Gutta»</w:t>
            </w:r>
          </w:p>
          <w:p w14:paraId="555DA89C" w14:textId="3AD7EF92" w:rsidR="009A4987" w:rsidRPr="009A4987" w:rsidRDefault="00FD5FF1" w:rsidP="009A4987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Jørgen Nordås, Isak Steinmo Hansen, Patrik Andreassen</w:t>
            </w:r>
          </w:p>
          <w:p w14:paraId="051A55EC" w14:textId="2B65343D" w:rsidR="009A4987" w:rsidRPr="009A4987" w:rsidRDefault="00FD5FF1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DTE-2803-2</w:t>
            </w:r>
            <w:r w:rsidR="003E4098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Høst</w:t>
            </w:r>
            <w:r w:rsidR="003E409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2023</w:t>
            </w:r>
          </w:p>
        </w:tc>
      </w:tr>
    </w:tbl>
    <w:p w14:paraId="7A879E68" w14:textId="1EC91AB0" w:rsidR="00F94727" w:rsidRDefault="00FD5FF1">
      <w:pPr>
        <w:spacing w:after="0" w:line="240" w:lineRule="auto"/>
      </w:pPr>
      <w:r>
        <w:rPr>
          <w:noProof/>
        </w:rPr>
        <w:t xml:space="preserve"> </w:t>
      </w:r>
    </w:p>
    <w:p w14:paraId="3FD504AD" w14:textId="490FF08F" w:rsidR="00911428" w:rsidRPr="009A4987" w:rsidRDefault="00911428">
      <w:pPr>
        <w:sectPr w:rsidR="00911428" w:rsidRPr="009A4987" w:rsidSect="00A4364D">
          <w:headerReference w:type="even" r:id="rId11"/>
          <w:headerReference w:type="first" r:id="rId12"/>
          <w:footerReference w:type="first" r:id="rId13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Theme="minorEastAsia" w:hAnsi="Times New Roman" w:cstheme="minorBidi"/>
          <w:sz w:val="24"/>
          <w:szCs w:val="24"/>
        </w:rPr>
        <w:id w:val="1520070221"/>
        <w:docPartObj>
          <w:docPartGallery w:val="Table of Contents"/>
          <w:docPartUnique/>
        </w:docPartObj>
      </w:sdtPr>
      <w:sdtContent>
        <w:p w14:paraId="1BE679E7" w14:textId="63481F48" w:rsidR="00DB5337" w:rsidRDefault="5C1DF593" w:rsidP="6FBA2698">
          <w:pPr>
            <w:pStyle w:val="Overskriftforinnholdsfortegnelse"/>
          </w:pPr>
          <w:r>
            <w:t>Innholdsfortegnelse</w:t>
          </w:r>
        </w:p>
        <w:p w14:paraId="796799BC" w14:textId="07AB72AA" w:rsidR="00B73BA5" w:rsidRDefault="0066035F">
          <w:pPr>
            <w:pStyle w:val="INNH1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DB5337">
            <w:instrText>TOC \o "1-3" \h \z \u</w:instrText>
          </w:r>
          <w:r>
            <w:fldChar w:fldCharType="separate"/>
          </w:r>
          <w:hyperlink w:anchor="_Toc149550640" w:history="1">
            <w:r w:rsidR="00B73BA5" w:rsidRPr="00EE22BB">
              <w:rPr>
                <w:rStyle w:val="Hyperkobling"/>
                <w:noProof/>
              </w:rPr>
              <w:t>1</w:t>
            </w:r>
            <w:r w:rsidR="00B73BA5">
              <w:rPr>
                <w:rFonts w:asciiTheme="minorHAnsi" w:hAnsiTheme="minorHAns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73BA5" w:rsidRPr="00EE22BB">
              <w:rPr>
                <w:rStyle w:val="Hyperkobling"/>
                <w:noProof/>
              </w:rPr>
              <w:t>Om oppgaven</w:t>
            </w:r>
            <w:r w:rsidR="00B73BA5">
              <w:rPr>
                <w:noProof/>
                <w:webHidden/>
              </w:rPr>
              <w:tab/>
            </w:r>
            <w:r w:rsidR="00B73BA5">
              <w:rPr>
                <w:noProof/>
                <w:webHidden/>
              </w:rPr>
              <w:fldChar w:fldCharType="begin"/>
            </w:r>
            <w:r w:rsidR="00B73BA5">
              <w:rPr>
                <w:noProof/>
                <w:webHidden/>
              </w:rPr>
              <w:instrText xml:space="preserve"> PAGEREF _Toc149550640 \h </w:instrText>
            </w:r>
            <w:r w:rsidR="00B73BA5">
              <w:rPr>
                <w:noProof/>
                <w:webHidden/>
              </w:rPr>
            </w:r>
            <w:r w:rsidR="00B73BA5">
              <w:rPr>
                <w:noProof/>
                <w:webHidden/>
              </w:rPr>
              <w:fldChar w:fldCharType="separate"/>
            </w:r>
            <w:r w:rsidR="00B73BA5">
              <w:rPr>
                <w:noProof/>
                <w:webHidden/>
              </w:rPr>
              <w:t>2</w:t>
            </w:r>
            <w:r w:rsidR="00B73BA5">
              <w:rPr>
                <w:noProof/>
                <w:webHidden/>
              </w:rPr>
              <w:fldChar w:fldCharType="end"/>
            </w:r>
          </w:hyperlink>
        </w:p>
        <w:p w14:paraId="7872291F" w14:textId="1681C819" w:rsidR="0066035F" w:rsidRDefault="0066035F" w:rsidP="6FBA2698">
          <w:pPr>
            <w:pStyle w:val="INNH3"/>
            <w:tabs>
              <w:tab w:val="left" w:pos="1200"/>
              <w:tab w:val="right" w:leader="dot" w:pos="9060"/>
            </w:tabs>
            <w:rPr>
              <w:rStyle w:val="Hyperkobling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73DF554D" w14:textId="4EA094CE" w:rsidR="00DB5337" w:rsidRDefault="00DB5337"/>
    <w:p w14:paraId="6A21354A" w14:textId="782180AB" w:rsidR="00DB5337" w:rsidRDefault="00DB5337">
      <w:pPr>
        <w:spacing w:after="0" w:line="240" w:lineRule="auto"/>
      </w:pPr>
      <w:r>
        <w:br w:type="page"/>
      </w:r>
    </w:p>
    <w:p w14:paraId="1D729402" w14:textId="319BC48E" w:rsidR="00B73BA5" w:rsidRDefault="00306927" w:rsidP="009B5596">
      <w:pPr>
        <w:pStyle w:val="Overskrift1"/>
      </w:pPr>
      <w:bookmarkStart w:id="0" w:name="_Toc149550640"/>
      <w:r>
        <w:t>Om oppgaven</w:t>
      </w:r>
      <w:bookmarkEnd w:id="0"/>
    </w:p>
    <w:p w14:paraId="1CE371D5" w14:textId="6F421817" w:rsidR="00B73BA5" w:rsidRDefault="00B73BA5" w:rsidP="001D7681">
      <w:pPr>
        <w:spacing w:line="276" w:lineRule="auto"/>
      </w:pPr>
      <w:r>
        <w:t xml:space="preserve">I denne oppgaven skal vi </w:t>
      </w:r>
      <w:r w:rsidRPr="009B5596">
        <w:t xml:space="preserve">implementere </w:t>
      </w:r>
      <w:r>
        <w:t>Multi Resolution Analysis (MRA) på et bilde ved bruk av Wavelet transformasjoner. Vi kommer til å gi litt inn på hva MRA er å hvorfor det er en nyttig algoritme for diverse anvendelsesområder som for eksempel feature extraction eller kompresjon.</w:t>
      </w:r>
    </w:p>
    <w:p w14:paraId="3536761C" w14:textId="77777777" w:rsidR="00B73BA5" w:rsidRDefault="00B73BA5" w:rsidP="00B73BA5"/>
    <w:p w14:paraId="7BED8908" w14:textId="586CFF78" w:rsidR="00B73BA5" w:rsidRDefault="00B73BA5" w:rsidP="00B73BA5">
      <w:pPr>
        <w:pStyle w:val="Overskrift1"/>
      </w:pPr>
      <w:r>
        <w:t>Multi Resolution Analysis</w:t>
      </w:r>
    </w:p>
    <w:p w14:paraId="312D5BD5" w14:textId="1B474FF6" w:rsidR="00B73BA5" w:rsidRDefault="00781008" w:rsidP="001D7681">
      <w:pPr>
        <w:spacing w:line="276" w:lineRule="auto"/>
      </w:pPr>
      <w:r>
        <w:t>Multi resolution Analysis er en form for signal analyse hvor man dekomponerer signaler eller andre datasett inn i flere komponenter for videre analyse</w:t>
      </w:r>
      <w:r w:rsidR="000441F5">
        <w:t xml:space="preserve"> (altså man kan studere signalet i flere «resolutions»)</w:t>
      </w:r>
      <w:r>
        <w:t>. Dette gjør at man kan studere enkeltkomponenter av et signal i samme tidsrom som det originale signalet</w:t>
      </w:r>
      <w:r w:rsidR="00675BBE">
        <w:t xml:space="preserve"> </w:t>
      </w:r>
      <w:r>
        <w:t>. Siden man bryter ned signalet i flere komponenter kan man også sette disse komponentene sammen igjen for å få tilbake det originale signalet eller bilde. Ofte gjøres MRA ved å bruke wavelet transformasjoner.</w:t>
      </w:r>
    </w:p>
    <w:p w14:paraId="7B32DABA" w14:textId="70FE9088" w:rsidR="00781008" w:rsidRDefault="00781008" w:rsidP="00781008">
      <w:pPr>
        <w:pStyle w:val="Overskrift1"/>
      </w:pPr>
      <w:r>
        <w:t>Fordeler med MRA</w:t>
      </w:r>
    </w:p>
    <w:p w14:paraId="7E72B21C" w14:textId="2D39FCBA" w:rsidR="00781008" w:rsidRDefault="007B0D0F" w:rsidP="00781008">
      <w:r>
        <w:t>MRA har flere forskjellige fordeler, noe av disse er blitt forklart i seksjon 2 hvor vi forklarte litt om hva MRA er, men her vil vi også presentere noen praktiske anvendelsesområder:</w:t>
      </w:r>
    </w:p>
    <w:p w14:paraId="54F4583C" w14:textId="602174C1" w:rsidR="007B0D0F" w:rsidRDefault="007B0D0F" w:rsidP="007B0D0F">
      <w:pPr>
        <w:pStyle w:val="Listeavsnitt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0D0F">
        <w:rPr>
          <w:rFonts w:ascii="Times New Roman" w:hAnsi="Times New Roman" w:cs="Times New Roman"/>
          <w:sz w:val="24"/>
          <w:szCs w:val="24"/>
        </w:rPr>
        <w:t>Effektiv datakompresjon. MRA er en av de mest brukte algoritmene for å komprimere f.eks. bilder. Siden MRA fungerer ved at man representerer et signal/bilde i flere resolutions vil man da kunne fjerne redundant eller mindre viktig informasjon i signalet.</w:t>
      </w:r>
    </w:p>
    <w:p w14:paraId="729A13DE" w14:textId="007CE526" w:rsidR="007B0D0F" w:rsidRDefault="007B0D0F" w:rsidP="007B0D0F">
      <w:pPr>
        <w:pStyle w:val="Listeavsnitt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Støyredusering: Dette har til en viss grad sammenheng med punktet ovenfor med datakompresjon, men anvendelsen er litt annerledes. Med støyredusering tenker vi på å utføre MRA på signaler for å så kunne filtrere ut «støy» i signalet for å</w:t>
      </w:r>
      <w:r w:rsidR="001D7681">
        <w:rPr>
          <w:rFonts w:ascii="Times New Roman" w:hAnsi="Times New Roman" w:cs="Times New Roman"/>
          <w:sz w:val="24"/>
          <w:szCs w:val="24"/>
        </w:rPr>
        <w:t xml:space="preserve"> så kunne trekke ut mere informasjon av signalet. </w:t>
      </w:r>
    </w:p>
    <w:p w14:paraId="1E6F13A0" w14:textId="77777777" w:rsidR="001D7681" w:rsidRPr="007B0D0F" w:rsidRDefault="001D7681" w:rsidP="007B0D0F">
      <w:pPr>
        <w:pStyle w:val="Listeavsnitt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A80EA1" w14:textId="5500DB21" w:rsidR="00B73BA5" w:rsidRDefault="00B73BA5" w:rsidP="009B5596"/>
    <w:p w14:paraId="05D6856A" w14:textId="470C7B5D" w:rsidR="004A576B" w:rsidRPr="004A576B" w:rsidRDefault="004A576B" w:rsidP="004A576B"/>
    <w:sectPr w:rsidR="004A576B" w:rsidRPr="004A576B" w:rsidSect="00C90D81">
      <w:headerReference w:type="default" r:id="rId14"/>
      <w:footerReference w:type="default" r:id="rId15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B2C0A" w14:textId="77777777" w:rsidR="00D018CC" w:rsidRDefault="00D018CC" w:rsidP="00A4364D">
      <w:r>
        <w:separator/>
      </w:r>
    </w:p>
  </w:endnote>
  <w:endnote w:type="continuationSeparator" w:id="0">
    <w:p w14:paraId="52701C13" w14:textId="77777777" w:rsidR="00D018CC" w:rsidRDefault="00D018CC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11427" w14:textId="77777777" w:rsidR="00653DC8" w:rsidRDefault="00653DC8">
    <w:pPr>
      <w:pStyle w:val="Bunntekst"/>
    </w:pPr>
    <w:r>
      <w:rPr>
        <w:noProof/>
      </w:rPr>
      <w:drawing>
        <wp:anchor distT="0" distB="0" distL="114300" distR="114300" simplePos="0" relativeHeight="251656704" behindDoc="1" locked="0" layoutInCell="1" allowOverlap="1" wp14:anchorId="694A7AAB" wp14:editId="6950D58C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8933A" w14:textId="77777777" w:rsidR="00653DC8" w:rsidRDefault="00653DC8" w:rsidP="00047E61">
    <w:pPr>
      <w:pStyle w:val="Bunnteks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AEAEB" w14:textId="77777777" w:rsidR="00D018CC" w:rsidRDefault="00D018CC" w:rsidP="00A4364D">
      <w:r>
        <w:separator/>
      </w:r>
    </w:p>
  </w:footnote>
  <w:footnote w:type="continuationSeparator" w:id="0">
    <w:p w14:paraId="7A372DB4" w14:textId="77777777" w:rsidR="00D018CC" w:rsidRDefault="00D018CC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05C3" w14:textId="77777777" w:rsidR="007673B9" w:rsidRDefault="00000000">
    <w:pPr>
      <w:pStyle w:val="Topptekst"/>
    </w:pPr>
    <w:r>
      <w:rPr>
        <w:noProof/>
      </w:rPr>
      <w:pict w14:anchorId="4819DA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1025" type="#_x0000_t75" style="position:absolute;margin-left:0;margin-top:0;width:595.45pt;height:842.05pt;z-index:-251657728;mso-wrap-edited:f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7DF65" w14:textId="77777777" w:rsidR="007673B9" w:rsidRDefault="009A4987">
    <w:pPr>
      <w:pStyle w:val="Topptekst"/>
    </w:pPr>
    <w:r>
      <w:rPr>
        <w:noProof/>
      </w:rPr>
      <w:drawing>
        <wp:anchor distT="0" distB="0" distL="114300" distR="114300" simplePos="0" relativeHeight="251657728" behindDoc="0" locked="0" layoutInCell="1" allowOverlap="1" wp14:anchorId="22D8CFBC" wp14:editId="72A61A4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3" name="Picture 3" descr="UiT Norges arktiske universit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0D7AC" w14:textId="77777777" w:rsidR="0060403C" w:rsidRDefault="0060403C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6128"/>
    <w:multiLevelType w:val="hybridMultilevel"/>
    <w:tmpl w:val="E81CFB2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3BB23"/>
    <w:multiLevelType w:val="hybridMultilevel"/>
    <w:tmpl w:val="4F7E07B2"/>
    <w:lvl w:ilvl="0" w:tplc="926E0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AEB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E6A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C08A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0AE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608C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E91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DEE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C1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80D9D"/>
    <w:multiLevelType w:val="hybridMultilevel"/>
    <w:tmpl w:val="D93EC28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34DC4"/>
    <w:multiLevelType w:val="hybridMultilevel"/>
    <w:tmpl w:val="717C0D3E"/>
    <w:lvl w:ilvl="0" w:tplc="447C9C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9CE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6E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CB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88F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CF8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27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6E1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C4A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E8746"/>
    <w:multiLevelType w:val="hybridMultilevel"/>
    <w:tmpl w:val="4D841E80"/>
    <w:lvl w:ilvl="0" w:tplc="7706B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AA8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10A0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0D1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6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589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CC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C8D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349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D12C8"/>
    <w:multiLevelType w:val="hybridMultilevel"/>
    <w:tmpl w:val="4E6607C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12599"/>
    <w:multiLevelType w:val="hybridMultilevel"/>
    <w:tmpl w:val="B96856F0"/>
    <w:lvl w:ilvl="0" w:tplc="AB9AA4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AE6023"/>
    <w:multiLevelType w:val="hybridMultilevel"/>
    <w:tmpl w:val="A76680D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82BCC"/>
    <w:multiLevelType w:val="hybridMultilevel"/>
    <w:tmpl w:val="B984AB18"/>
    <w:lvl w:ilvl="0" w:tplc="041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815928"/>
    <w:multiLevelType w:val="multilevel"/>
    <w:tmpl w:val="2BF0E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A40EF9"/>
    <w:multiLevelType w:val="multilevel"/>
    <w:tmpl w:val="2586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738180"/>
    <w:multiLevelType w:val="hybridMultilevel"/>
    <w:tmpl w:val="7C74F6FE"/>
    <w:lvl w:ilvl="0" w:tplc="1EC827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70C0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48E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49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D688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7A43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12F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04A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A7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7334A"/>
    <w:multiLevelType w:val="hybridMultilevel"/>
    <w:tmpl w:val="12885400"/>
    <w:lvl w:ilvl="0" w:tplc="0B287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6E2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FADE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02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BE31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F4F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412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C0F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B03A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BF470C"/>
    <w:multiLevelType w:val="hybridMultilevel"/>
    <w:tmpl w:val="D916ACE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04A83"/>
    <w:multiLevelType w:val="multilevel"/>
    <w:tmpl w:val="A858EAA8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87C1E30"/>
    <w:multiLevelType w:val="hybridMultilevel"/>
    <w:tmpl w:val="B4C0B72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044C1F"/>
    <w:multiLevelType w:val="hybridMultilevel"/>
    <w:tmpl w:val="2048CC3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64BFF"/>
    <w:multiLevelType w:val="hybridMultilevel"/>
    <w:tmpl w:val="BC6CF5D8"/>
    <w:lvl w:ilvl="0" w:tplc="18503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10B1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6C86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344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E8F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BE61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6B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E55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F45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C283FD"/>
    <w:multiLevelType w:val="hybridMultilevel"/>
    <w:tmpl w:val="1B025D68"/>
    <w:lvl w:ilvl="0" w:tplc="F4C85B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2EFA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54F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526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88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B82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48B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47C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495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598317">
    <w:abstractNumId w:val="11"/>
  </w:num>
  <w:num w:numId="2" w16cid:durableId="1888570617">
    <w:abstractNumId w:val="3"/>
  </w:num>
  <w:num w:numId="3" w16cid:durableId="1824202471">
    <w:abstractNumId w:val="12"/>
  </w:num>
  <w:num w:numId="4" w16cid:durableId="1711564596">
    <w:abstractNumId w:val="1"/>
  </w:num>
  <w:num w:numId="5" w16cid:durableId="287247740">
    <w:abstractNumId w:val="17"/>
  </w:num>
  <w:num w:numId="6" w16cid:durableId="669528980">
    <w:abstractNumId w:val="18"/>
  </w:num>
  <w:num w:numId="7" w16cid:durableId="363410895">
    <w:abstractNumId w:val="4"/>
  </w:num>
  <w:num w:numId="8" w16cid:durableId="653067273">
    <w:abstractNumId w:val="14"/>
  </w:num>
  <w:num w:numId="9" w16cid:durableId="1823236229">
    <w:abstractNumId w:val="6"/>
  </w:num>
  <w:num w:numId="10" w16cid:durableId="2116244125">
    <w:abstractNumId w:val="2"/>
  </w:num>
  <w:num w:numId="11" w16cid:durableId="874315925">
    <w:abstractNumId w:val="0"/>
  </w:num>
  <w:num w:numId="12" w16cid:durableId="1590891151">
    <w:abstractNumId w:val="8"/>
  </w:num>
  <w:num w:numId="13" w16cid:durableId="1477919710">
    <w:abstractNumId w:val="16"/>
  </w:num>
  <w:num w:numId="14" w16cid:durableId="837354838">
    <w:abstractNumId w:val="13"/>
  </w:num>
  <w:num w:numId="15" w16cid:durableId="1400982847">
    <w:abstractNumId w:val="9"/>
  </w:num>
  <w:num w:numId="16" w16cid:durableId="1618024160">
    <w:abstractNumId w:val="10"/>
  </w:num>
  <w:num w:numId="17" w16cid:durableId="1959020102">
    <w:abstractNumId w:val="7"/>
  </w:num>
  <w:num w:numId="18" w16cid:durableId="809054750">
    <w:abstractNumId w:val="15"/>
  </w:num>
  <w:num w:numId="19" w16cid:durableId="21260708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nb-NO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337"/>
    <w:rsid w:val="000063FB"/>
    <w:rsid w:val="00007050"/>
    <w:rsid w:val="0003626E"/>
    <w:rsid w:val="000441F5"/>
    <w:rsid w:val="00047E61"/>
    <w:rsid w:val="0007C006"/>
    <w:rsid w:val="000A5C0A"/>
    <w:rsid w:val="000F3491"/>
    <w:rsid w:val="000F3FB3"/>
    <w:rsid w:val="00114F37"/>
    <w:rsid w:val="00116914"/>
    <w:rsid w:val="001A6666"/>
    <w:rsid w:val="001B3F1A"/>
    <w:rsid w:val="001D7681"/>
    <w:rsid w:val="001F76C6"/>
    <w:rsid w:val="002145F7"/>
    <w:rsid w:val="00233A64"/>
    <w:rsid w:val="00243C59"/>
    <w:rsid w:val="002467C9"/>
    <w:rsid w:val="0024716B"/>
    <w:rsid w:val="00253AC4"/>
    <w:rsid w:val="00263C83"/>
    <w:rsid w:val="002E5221"/>
    <w:rsid w:val="00306927"/>
    <w:rsid w:val="00331B82"/>
    <w:rsid w:val="00353114"/>
    <w:rsid w:val="003E3FB3"/>
    <w:rsid w:val="003E4098"/>
    <w:rsid w:val="00402660"/>
    <w:rsid w:val="00431641"/>
    <w:rsid w:val="00432E11"/>
    <w:rsid w:val="00442D72"/>
    <w:rsid w:val="00456D5B"/>
    <w:rsid w:val="0046026C"/>
    <w:rsid w:val="00480E60"/>
    <w:rsid w:val="0048418C"/>
    <w:rsid w:val="004A576B"/>
    <w:rsid w:val="004D012C"/>
    <w:rsid w:val="0050372B"/>
    <w:rsid w:val="00525F67"/>
    <w:rsid w:val="00565866"/>
    <w:rsid w:val="00584432"/>
    <w:rsid w:val="005866FB"/>
    <w:rsid w:val="005C1AFA"/>
    <w:rsid w:val="005F6B87"/>
    <w:rsid w:val="0060403C"/>
    <w:rsid w:val="00653DC8"/>
    <w:rsid w:val="0066035F"/>
    <w:rsid w:val="00666678"/>
    <w:rsid w:val="00675BBE"/>
    <w:rsid w:val="006E0D36"/>
    <w:rsid w:val="006F4157"/>
    <w:rsid w:val="006F5079"/>
    <w:rsid w:val="007054A5"/>
    <w:rsid w:val="00735A71"/>
    <w:rsid w:val="007548F3"/>
    <w:rsid w:val="007673B9"/>
    <w:rsid w:val="00781008"/>
    <w:rsid w:val="00781CE3"/>
    <w:rsid w:val="00787135"/>
    <w:rsid w:val="007AC049"/>
    <w:rsid w:val="007B0D0F"/>
    <w:rsid w:val="007B70B3"/>
    <w:rsid w:val="007C2F59"/>
    <w:rsid w:val="007F084A"/>
    <w:rsid w:val="007F1090"/>
    <w:rsid w:val="0082077A"/>
    <w:rsid w:val="00883E0A"/>
    <w:rsid w:val="008A0016"/>
    <w:rsid w:val="008A15CD"/>
    <w:rsid w:val="008A3CD6"/>
    <w:rsid w:val="008B38FA"/>
    <w:rsid w:val="008D39CD"/>
    <w:rsid w:val="008D4AE7"/>
    <w:rsid w:val="00907DCB"/>
    <w:rsid w:val="00911428"/>
    <w:rsid w:val="00940FB8"/>
    <w:rsid w:val="009671EC"/>
    <w:rsid w:val="009961FB"/>
    <w:rsid w:val="009A4987"/>
    <w:rsid w:val="009B5596"/>
    <w:rsid w:val="00A34559"/>
    <w:rsid w:val="00A4364D"/>
    <w:rsid w:val="00A5671C"/>
    <w:rsid w:val="00A6616D"/>
    <w:rsid w:val="00A800B3"/>
    <w:rsid w:val="00A854DF"/>
    <w:rsid w:val="00A92E1D"/>
    <w:rsid w:val="00AA5EA0"/>
    <w:rsid w:val="00AF50F6"/>
    <w:rsid w:val="00B11310"/>
    <w:rsid w:val="00B22F30"/>
    <w:rsid w:val="00B2A672"/>
    <w:rsid w:val="00B73BA5"/>
    <w:rsid w:val="00BD4244"/>
    <w:rsid w:val="00BD61D9"/>
    <w:rsid w:val="00BE0BEF"/>
    <w:rsid w:val="00C16E91"/>
    <w:rsid w:val="00C17C1E"/>
    <w:rsid w:val="00C4552A"/>
    <w:rsid w:val="00C77FB6"/>
    <w:rsid w:val="00C90D81"/>
    <w:rsid w:val="00CD6FFC"/>
    <w:rsid w:val="00CF19D1"/>
    <w:rsid w:val="00D018CC"/>
    <w:rsid w:val="00D03179"/>
    <w:rsid w:val="00D33A03"/>
    <w:rsid w:val="00D61E84"/>
    <w:rsid w:val="00D621ED"/>
    <w:rsid w:val="00D854BA"/>
    <w:rsid w:val="00DB5337"/>
    <w:rsid w:val="00DC5F0C"/>
    <w:rsid w:val="00DE0776"/>
    <w:rsid w:val="00DE7133"/>
    <w:rsid w:val="00DF436C"/>
    <w:rsid w:val="00E10F8B"/>
    <w:rsid w:val="00EA275F"/>
    <w:rsid w:val="00EF65EE"/>
    <w:rsid w:val="00F326EE"/>
    <w:rsid w:val="00F37C9A"/>
    <w:rsid w:val="00F46376"/>
    <w:rsid w:val="00F62A28"/>
    <w:rsid w:val="00F864C1"/>
    <w:rsid w:val="00F94727"/>
    <w:rsid w:val="00FC43AF"/>
    <w:rsid w:val="00FD114E"/>
    <w:rsid w:val="00FD20FC"/>
    <w:rsid w:val="00FD5FF1"/>
    <w:rsid w:val="00FE16DD"/>
    <w:rsid w:val="00FF700C"/>
    <w:rsid w:val="013E6040"/>
    <w:rsid w:val="019FFCBA"/>
    <w:rsid w:val="01DCEF40"/>
    <w:rsid w:val="0208AC92"/>
    <w:rsid w:val="0210684F"/>
    <w:rsid w:val="024BFCD4"/>
    <w:rsid w:val="0294D5A9"/>
    <w:rsid w:val="02D0B23E"/>
    <w:rsid w:val="03F01C4D"/>
    <w:rsid w:val="03F1535B"/>
    <w:rsid w:val="046039C1"/>
    <w:rsid w:val="04BF5E9C"/>
    <w:rsid w:val="0531AEE9"/>
    <w:rsid w:val="05C7C140"/>
    <w:rsid w:val="061D117A"/>
    <w:rsid w:val="06611AAA"/>
    <w:rsid w:val="06B9AA4C"/>
    <w:rsid w:val="070F5584"/>
    <w:rsid w:val="071FA6CC"/>
    <w:rsid w:val="07BB9672"/>
    <w:rsid w:val="087B0D26"/>
    <w:rsid w:val="08D4AA22"/>
    <w:rsid w:val="09188A6F"/>
    <w:rsid w:val="0967C94A"/>
    <w:rsid w:val="098752EF"/>
    <w:rsid w:val="09A7C8D6"/>
    <w:rsid w:val="09AE0AD4"/>
    <w:rsid w:val="0A44FB03"/>
    <w:rsid w:val="0A8B586D"/>
    <w:rsid w:val="0B25F500"/>
    <w:rsid w:val="0B432793"/>
    <w:rsid w:val="0B44D1F4"/>
    <w:rsid w:val="0B865C18"/>
    <w:rsid w:val="0BFA3AD0"/>
    <w:rsid w:val="0C2631B8"/>
    <w:rsid w:val="0CA820E0"/>
    <w:rsid w:val="0CC21D23"/>
    <w:rsid w:val="0CE7C37A"/>
    <w:rsid w:val="0D3BFF4B"/>
    <w:rsid w:val="0DBEB243"/>
    <w:rsid w:val="0E0FA1D1"/>
    <w:rsid w:val="0E43F141"/>
    <w:rsid w:val="0E70244B"/>
    <w:rsid w:val="0E926FB2"/>
    <w:rsid w:val="0EE935B0"/>
    <w:rsid w:val="0F4EB61A"/>
    <w:rsid w:val="0FAE34B9"/>
    <w:rsid w:val="0FBBDAAF"/>
    <w:rsid w:val="101698B6"/>
    <w:rsid w:val="1020A5B8"/>
    <w:rsid w:val="1027CFBD"/>
    <w:rsid w:val="102BB2B8"/>
    <w:rsid w:val="103E9F05"/>
    <w:rsid w:val="103FB76E"/>
    <w:rsid w:val="104B83B5"/>
    <w:rsid w:val="10F9611F"/>
    <w:rsid w:val="1152E9A4"/>
    <w:rsid w:val="127B8174"/>
    <w:rsid w:val="128AB9F1"/>
    <w:rsid w:val="12CA27BC"/>
    <w:rsid w:val="12E4CA5A"/>
    <w:rsid w:val="12E5D57B"/>
    <w:rsid w:val="12E9AC08"/>
    <w:rsid w:val="1323182D"/>
    <w:rsid w:val="132CF2BA"/>
    <w:rsid w:val="13315EA7"/>
    <w:rsid w:val="139FA166"/>
    <w:rsid w:val="13C2293E"/>
    <w:rsid w:val="13EA0F74"/>
    <w:rsid w:val="14857C69"/>
    <w:rsid w:val="14BFF959"/>
    <w:rsid w:val="14F80F0F"/>
    <w:rsid w:val="1549767E"/>
    <w:rsid w:val="1569E4DC"/>
    <w:rsid w:val="15B49888"/>
    <w:rsid w:val="15C48275"/>
    <w:rsid w:val="15DCBC5D"/>
    <w:rsid w:val="15F8E7EA"/>
    <w:rsid w:val="161D763D"/>
    <w:rsid w:val="162D23F5"/>
    <w:rsid w:val="176AE718"/>
    <w:rsid w:val="182599CC"/>
    <w:rsid w:val="18A37DDC"/>
    <w:rsid w:val="18FE981D"/>
    <w:rsid w:val="18FF017E"/>
    <w:rsid w:val="198777CE"/>
    <w:rsid w:val="19F43BC3"/>
    <w:rsid w:val="1A613497"/>
    <w:rsid w:val="1AAA8798"/>
    <w:rsid w:val="1AF6AB49"/>
    <w:rsid w:val="1B1A4ED4"/>
    <w:rsid w:val="1B41C288"/>
    <w:rsid w:val="1BA39622"/>
    <w:rsid w:val="1BBE50B5"/>
    <w:rsid w:val="1C093B5D"/>
    <w:rsid w:val="1C1D7EFA"/>
    <w:rsid w:val="1C2C2894"/>
    <w:rsid w:val="1C736ADD"/>
    <w:rsid w:val="1CAA6DEB"/>
    <w:rsid w:val="1CAD695A"/>
    <w:rsid w:val="1CB191C5"/>
    <w:rsid w:val="1CCBBA63"/>
    <w:rsid w:val="1D6D2AF2"/>
    <w:rsid w:val="1D8BAEAB"/>
    <w:rsid w:val="1E105796"/>
    <w:rsid w:val="1ECB7380"/>
    <w:rsid w:val="1F8800F3"/>
    <w:rsid w:val="1FA43251"/>
    <w:rsid w:val="202326D2"/>
    <w:rsid w:val="20956764"/>
    <w:rsid w:val="2146DC00"/>
    <w:rsid w:val="214B5D1D"/>
    <w:rsid w:val="215109C5"/>
    <w:rsid w:val="21DA5537"/>
    <w:rsid w:val="223137C5"/>
    <w:rsid w:val="227DA259"/>
    <w:rsid w:val="22C6200C"/>
    <w:rsid w:val="22E35157"/>
    <w:rsid w:val="232E5A14"/>
    <w:rsid w:val="237061B2"/>
    <w:rsid w:val="23BC6008"/>
    <w:rsid w:val="240848F5"/>
    <w:rsid w:val="241135C7"/>
    <w:rsid w:val="24282099"/>
    <w:rsid w:val="2448BC86"/>
    <w:rsid w:val="247E7CC2"/>
    <w:rsid w:val="24A16098"/>
    <w:rsid w:val="24ADD7C2"/>
    <w:rsid w:val="24CA2A75"/>
    <w:rsid w:val="254C4C8E"/>
    <w:rsid w:val="25779C8A"/>
    <w:rsid w:val="2594564A"/>
    <w:rsid w:val="25EA9977"/>
    <w:rsid w:val="25FC1048"/>
    <w:rsid w:val="26247AE8"/>
    <w:rsid w:val="2676531E"/>
    <w:rsid w:val="268436DB"/>
    <w:rsid w:val="26ECFA33"/>
    <w:rsid w:val="27359322"/>
    <w:rsid w:val="277F2CEF"/>
    <w:rsid w:val="27C04B49"/>
    <w:rsid w:val="286B9F9D"/>
    <w:rsid w:val="28A38A0E"/>
    <w:rsid w:val="290FF4A8"/>
    <w:rsid w:val="291AFD50"/>
    <w:rsid w:val="291CA96D"/>
    <w:rsid w:val="29C209D6"/>
    <w:rsid w:val="29DCAE76"/>
    <w:rsid w:val="2A2D2B96"/>
    <w:rsid w:val="2A45D55F"/>
    <w:rsid w:val="2A490361"/>
    <w:rsid w:val="2A63E083"/>
    <w:rsid w:val="2A8EB6FD"/>
    <w:rsid w:val="2ADCDD22"/>
    <w:rsid w:val="2AF654BB"/>
    <w:rsid w:val="2AF7EC0B"/>
    <w:rsid w:val="2B76BA8C"/>
    <w:rsid w:val="2BCCA1AB"/>
    <w:rsid w:val="2BEA8A4A"/>
    <w:rsid w:val="2C188447"/>
    <w:rsid w:val="2C3A3D3C"/>
    <w:rsid w:val="2CA7FA99"/>
    <w:rsid w:val="2CCF76BD"/>
    <w:rsid w:val="2D3EF8BD"/>
    <w:rsid w:val="2D66697C"/>
    <w:rsid w:val="2D9C8ACC"/>
    <w:rsid w:val="2DC49360"/>
    <w:rsid w:val="2DDCFB23"/>
    <w:rsid w:val="2E3496AD"/>
    <w:rsid w:val="2E977F73"/>
    <w:rsid w:val="2EA2721B"/>
    <w:rsid w:val="2F055673"/>
    <w:rsid w:val="2F18EC11"/>
    <w:rsid w:val="2F43DF04"/>
    <w:rsid w:val="2F5E3036"/>
    <w:rsid w:val="2F768B0C"/>
    <w:rsid w:val="2FCC733C"/>
    <w:rsid w:val="2FD4293E"/>
    <w:rsid w:val="3090BB55"/>
    <w:rsid w:val="3135A7D5"/>
    <w:rsid w:val="315CF7A0"/>
    <w:rsid w:val="3207E843"/>
    <w:rsid w:val="320F7D3C"/>
    <w:rsid w:val="3245F60A"/>
    <w:rsid w:val="32DF1974"/>
    <w:rsid w:val="3324C10C"/>
    <w:rsid w:val="33B19886"/>
    <w:rsid w:val="33BCE9FA"/>
    <w:rsid w:val="3455B1D5"/>
    <w:rsid w:val="345EEBDA"/>
    <w:rsid w:val="34BA62EA"/>
    <w:rsid w:val="34BE2C28"/>
    <w:rsid w:val="34E83BC5"/>
    <w:rsid w:val="35051696"/>
    <w:rsid w:val="35A0EC92"/>
    <w:rsid w:val="35A354CE"/>
    <w:rsid w:val="35D02E57"/>
    <w:rsid w:val="3655D3A3"/>
    <w:rsid w:val="366F6181"/>
    <w:rsid w:val="36852F83"/>
    <w:rsid w:val="36A3A97E"/>
    <w:rsid w:val="373CBCF3"/>
    <w:rsid w:val="379B5CED"/>
    <w:rsid w:val="37F20985"/>
    <w:rsid w:val="37F5CCEA"/>
    <w:rsid w:val="38279CBB"/>
    <w:rsid w:val="382EA8D6"/>
    <w:rsid w:val="3835B33F"/>
    <w:rsid w:val="38EE0313"/>
    <w:rsid w:val="3915D104"/>
    <w:rsid w:val="39255067"/>
    <w:rsid w:val="39535465"/>
    <w:rsid w:val="39E841D3"/>
    <w:rsid w:val="39F34B5B"/>
    <w:rsid w:val="3A24E40D"/>
    <w:rsid w:val="3A5B85F6"/>
    <w:rsid w:val="3A8B4534"/>
    <w:rsid w:val="3AC120C8"/>
    <w:rsid w:val="3AD657AE"/>
    <w:rsid w:val="3B2B0FCC"/>
    <w:rsid w:val="3B6873CD"/>
    <w:rsid w:val="3C4A567E"/>
    <w:rsid w:val="3C71F5DD"/>
    <w:rsid w:val="3C7DC5F1"/>
    <w:rsid w:val="3C950D9B"/>
    <w:rsid w:val="3CEBAF7B"/>
    <w:rsid w:val="3D0A7A2C"/>
    <w:rsid w:val="3D5BFA4A"/>
    <w:rsid w:val="3D9B1CD4"/>
    <w:rsid w:val="3D9F5DFE"/>
    <w:rsid w:val="3E30DDFC"/>
    <w:rsid w:val="3E4E010E"/>
    <w:rsid w:val="3E7C19A7"/>
    <w:rsid w:val="3ECD99D0"/>
    <w:rsid w:val="3EED1FEC"/>
    <w:rsid w:val="3EF99113"/>
    <w:rsid w:val="3EFCF50B"/>
    <w:rsid w:val="3F3B2E5F"/>
    <w:rsid w:val="3F7F07C7"/>
    <w:rsid w:val="3F9FBBCF"/>
    <w:rsid w:val="3FB7CCD0"/>
    <w:rsid w:val="3FEE32E0"/>
    <w:rsid w:val="40A80304"/>
    <w:rsid w:val="40BEA0C7"/>
    <w:rsid w:val="40EB8CBF"/>
    <w:rsid w:val="410460A7"/>
    <w:rsid w:val="420DC140"/>
    <w:rsid w:val="42244FC3"/>
    <w:rsid w:val="423495CD"/>
    <w:rsid w:val="427A62DC"/>
    <w:rsid w:val="428CE553"/>
    <w:rsid w:val="42A0DEC3"/>
    <w:rsid w:val="42AD90D5"/>
    <w:rsid w:val="42CE40E4"/>
    <w:rsid w:val="42EDF8FC"/>
    <w:rsid w:val="430CD9BE"/>
    <w:rsid w:val="43754771"/>
    <w:rsid w:val="4388C2E3"/>
    <w:rsid w:val="44565221"/>
    <w:rsid w:val="458D70F9"/>
    <w:rsid w:val="45AA6FE3"/>
    <w:rsid w:val="4662F767"/>
    <w:rsid w:val="47464044"/>
    <w:rsid w:val="4867005D"/>
    <w:rsid w:val="48874AFC"/>
    <w:rsid w:val="48F65591"/>
    <w:rsid w:val="48FBF042"/>
    <w:rsid w:val="48FFB3A7"/>
    <w:rsid w:val="496490BB"/>
    <w:rsid w:val="499BE313"/>
    <w:rsid w:val="4A3FA7B2"/>
    <w:rsid w:val="4A46F6E9"/>
    <w:rsid w:val="4A6413E2"/>
    <w:rsid w:val="4AFC6AB9"/>
    <w:rsid w:val="4BD6A508"/>
    <w:rsid w:val="4BE6733B"/>
    <w:rsid w:val="4C1E2C0C"/>
    <w:rsid w:val="4C3FFB8A"/>
    <w:rsid w:val="4C695F5C"/>
    <w:rsid w:val="4C705806"/>
    <w:rsid w:val="4D2DE668"/>
    <w:rsid w:val="4DEC8624"/>
    <w:rsid w:val="4E562BD9"/>
    <w:rsid w:val="4E637D89"/>
    <w:rsid w:val="4E796985"/>
    <w:rsid w:val="4E7E8F82"/>
    <w:rsid w:val="4E9C150A"/>
    <w:rsid w:val="4EADA515"/>
    <w:rsid w:val="4ED2C305"/>
    <w:rsid w:val="4F386A9D"/>
    <w:rsid w:val="4F507698"/>
    <w:rsid w:val="4F9C2FB5"/>
    <w:rsid w:val="4FAE63A5"/>
    <w:rsid w:val="4FD4CC49"/>
    <w:rsid w:val="50DFD158"/>
    <w:rsid w:val="5106113F"/>
    <w:rsid w:val="5161A18D"/>
    <w:rsid w:val="5168363B"/>
    <w:rsid w:val="51EB4518"/>
    <w:rsid w:val="51EFBAB1"/>
    <w:rsid w:val="521DFE53"/>
    <w:rsid w:val="5252A71D"/>
    <w:rsid w:val="525C0F58"/>
    <w:rsid w:val="529CDCA1"/>
    <w:rsid w:val="52E164F0"/>
    <w:rsid w:val="5337EC42"/>
    <w:rsid w:val="5343E4F2"/>
    <w:rsid w:val="535CF46D"/>
    <w:rsid w:val="53C5CDB6"/>
    <w:rsid w:val="53DFC847"/>
    <w:rsid w:val="544AD74B"/>
    <w:rsid w:val="54A6E926"/>
    <w:rsid w:val="54D08287"/>
    <w:rsid w:val="54E47AB0"/>
    <w:rsid w:val="550F0718"/>
    <w:rsid w:val="5568837B"/>
    <w:rsid w:val="556919B8"/>
    <w:rsid w:val="55CDB573"/>
    <w:rsid w:val="56067CB5"/>
    <w:rsid w:val="5615B7C4"/>
    <w:rsid w:val="561B1298"/>
    <w:rsid w:val="56613DBE"/>
    <w:rsid w:val="56740E50"/>
    <w:rsid w:val="56A6F0F0"/>
    <w:rsid w:val="5710E6BE"/>
    <w:rsid w:val="57963586"/>
    <w:rsid w:val="57D516B9"/>
    <w:rsid w:val="585A869C"/>
    <w:rsid w:val="585DB6A6"/>
    <w:rsid w:val="58C1E8A1"/>
    <w:rsid w:val="58D8B55A"/>
    <w:rsid w:val="5A084C2C"/>
    <w:rsid w:val="5A412CAD"/>
    <w:rsid w:val="5A6827F4"/>
    <w:rsid w:val="5A8F3091"/>
    <w:rsid w:val="5ACE2474"/>
    <w:rsid w:val="5AD23235"/>
    <w:rsid w:val="5B04637F"/>
    <w:rsid w:val="5B14FE15"/>
    <w:rsid w:val="5B832D65"/>
    <w:rsid w:val="5BE7342A"/>
    <w:rsid w:val="5C1DF593"/>
    <w:rsid w:val="5C2E03D5"/>
    <w:rsid w:val="5C58D49C"/>
    <w:rsid w:val="5C8327CA"/>
    <w:rsid w:val="5CAA4945"/>
    <w:rsid w:val="5CAE6E3B"/>
    <w:rsid w:val="5CCA9C9F"/>
    <w:rsid w:val="5CD8EE68"/>
    <w:rsid w:val="5CED70DD"/>
    <w:rsid w:val="5CF22D6F"/>
    <w:rsid w:val="5D0A6FC7"/>
    <w:rsid w:val="5D1EFDC6"/>
    <w:rsid w:val="5D4EE36D"/>
    <w:rsid w:val="5E05C536"/>
    <w:rsid w:val="5E30286A"/>
    <w:rsid w:val="5E58378B"/>
    <w:rsid w:val="5EDB11BC"/>
    <w:rsid w:val="5F0F590F"/>
    <w:rsid w:val="5F3017F5"/>
    <w:rsid w:val="5F82A137"/>
    <w:rsid w:val="5FC02D08"/>
    <w:rsid w:val="5FC70041"/>
    <w:rsid w:val="6025119F"/>
    <w:rsid w:val="602A49ED"/>
    <w:rsid w:val="604DE7B4"/>
    <w:rsid w:val="60B06E31"/>
    <w:rsid w:val="615698ED"/>
    <w:rsid w:val="61CE2F58"/>
    <w:rsid w:val="61FA38CD"/>
    <w:rsid w:val="6207FF3F"/>
    <w:rsid w:val="62B85C7B"/>
    <w:rsid w:val="62C15775"/>
    <w:rsid w:val="62CFE68B"/>
    <w:rsid w:val="6349B122"/>
    <w:rsid w:val="6361EAAF"/>
    <w:rsid w:val="639C8F9A"/>
    <w:rsid w:val="639F206F"/>
    <w:rsid w:val="63C48B18"/>
    <w:rsid w:val="63ECDF44"/>
    <w:rsid w:val="64075C8A"/>
    <w:rsid w:val="648A4CBE"/>
    <w:rsid w:val="6496C5A0"/>
    <w:rsid w:val="649A7164"/>
    <w:rsid w:val="65D2E3C7"/>
    <w:rsid w:val="65F836EB"/>
    <w:rsid w:val="66487E3F"/>
    <w:rsid w:val="667F4F0E"/>
    <w:rsid w:val="668A7480"/>
    <w:rsid w:val="66945323"/>
    <w:rsid w:val="66C5E00C"/>
    <w:rsid w:val="66CB31AA"/>
    <w:rsid w:val="6714365A"/>
    <w:rsid w:val="673860BE"/>
    <w:rsid w:val="679A8215"/>
    <w:rsid w:val="67B4D9D9"/>
    <w:rsid w:val="67D5925E"/>
    <w:rsid w:val="687740C3"/>
    <w:rsid w:val="69236785"/>
    <w:rsid w:val="6923F057"/>
    <w:rsid w:val="693BCE2F"/>
    <w:rsid w:val="6A05B6D3"/>
    <w:rsid w:val="6A06453F"/>
    <w:rsid w:val="6A131124"/>
    <w:rsid w:val="6A3597B0"/>
    <w:rsid w:val="6A3C3AD0"/>
    <w:rsid w:val="6A4A43E1"/>
    <w:rsid w:val="6AA2B741"/>
    <w:rsid w:val="6AA8E5E2"/>
    <w:rsid w:val="6AC8A578"/>
    <w:rsid w:val="6B3FF0D7"/>
    <w:rsid w:val="6B9614B1"/>
    <w:rsid w:val="6BB89579"/>
    <w:rsid w:val="6BBE4FCC"/>
    <w:rsid w:val="6BEAA6CE"/>
    <w:rsid w:val="6C391B9B"/>
    <w:rsid w:val="6C512C9B"/>
    <w:rsid w:val="6C51FB84"/>
    <w:rsid w:val="6C75E74C"/>
    <w:rsid w:val="6CF8A36D"/>
    <w:rsid w:val="6D2A2C0C"/>
    <w:rsid w:val="6D429749"/>
    <w:rsid w:val="6DA6E9AB"/>
    <w:rsid w:val="6DBA49DF"/>
    <w:rsid w:val="6DBE7A2B"/>
    <w:rsid w:val="6E4116DC"/>
    <w:rsid w:val="6E9473CE"/>
    <w:rsid w:val="6EAD49B0"/>
    <w:rsid w:val="6ECA43BC"/>
    <w:rsid w:val="6EE1181E"/>
    <w:rsid w:val="6F26F6EC"/>
    <w:rsid w:val="6F3F7B53"/>
    <w:rsid w:val="6FBA2698"/>
    <w:rsid w:val="6FD9FE93"/>
    <w:rsid w:val="6FF36D97"/>
    <w:rsid w:val="7030442F"/>
    <w:rsid w:val="70B561BC"/>
    <w:rsid w:val="70E0350B"/>
    <w:rsid w:val="712F440C"/>
    <w:rsid w:val="7182E524"/>
    <w:rsid w:val="7251321D"/>
    <w:rsid w:val="72D55709"/>
    <w:rsid w:val="72DC7DB0"/>
    <w:rsid w:val="7387DB77"/>
    <w:rsid w:val="73F8D292"/>
    <w:rsid w:val="7414F6BF"/>
    <w:rsid w:val="74DF75D1"/>
    <w:rsid w:val="74E3BB63"/>
    <w:rsid w:val="7547AE82"/>
    <w:rsid w:val="754D7299"/>
    <w:rsid w:val="755DB151"/>
    <w:rsid w:val="75890511"/>
    <w:rsid w:val="75AC9EBB"/>
    <w:rsid w:val="761279F3"/>
    <w:rsid w:val="7669C1E1"/>
    <w:rsid w:val="7681352F"/>
    <w:rsid w:val="7695121C"/>
    <w:rsid w:val="769B57CE"/>
    <w:rsid w:val="76C1623E"/>
    <w:rsid w:val="76FDED9F"/>
    <w:rsid w:val="77219BB7"/>
    <w:rsid w:val="77270025"/>
    <w:rsid w:val="7753AD61"/>
    <w:rsid w:val="775F91E3"/>
    <w:rsid w:val="77A8844B"/>
    <w:rsid w:val="77EF1FE1"/>
    <w:rsid w:val="7843C2ED"/>
    <w:rsid w:val="7899BE00"/>
    <w:rsid w:val="78A78DC8"/>
    <w:rsid w:val="7906AB6F"/>
    <w:rsid w:val="797AFCC5"/>
    <w:rsid w:val="7A0B29BC"/>
    <w:rsid w:val="7A289D76"/>
    <w:rsid w:val="7A491DE1"/>
    <w:rsid w:val="7AC1EA93"/>
    <w:rsid w:val="7AD504ED"/>
    <w:rsid w:val="7B160B39"/>
    <w:rsid w:val="7B7E9B2C"/>
    <w:rsid w:val="7BAE44E6"/>
    <w:rsid w:val="7C26484F"/>
    <w:rsid w:val="7C513B0E"/>
    <w:rsid w:val="7C527DE1"/>
    <w:rsid w:val="7C638C5B"/>
    <w:rsid w:val="7C7B1840"/>
    <w:rsid w:val="7CFF537E"/>
    <w:rsid w:val="7CFF8E38"/>
    <w:rsid w:val="7D22E036"/>
    <w:rsid w:val="7D339ABD"/>
    <w:rsid w:val="7DA95814"/>
    <w:rsid w:val="7E07DC1B"/>
    <w:rsid w:val="7E682683"/>
    <w:rsid w:val="7EA14634"/>
    <w:rsid w:val="7EAB9A1C"/>
    <w:rsid w:val="7F2EFBF3"/>
    <w:rsid w:val="7F6C1E9E"/>
    <w:rsid w:val="7F6E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984107"/>
  <w15:docId w15:val="{1C73DD89-C4AC-48F8-82A6-544B0A1A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00C"/>
    <w:pPr>
      <w:spacing w:after="240" w:line="360" w:lineRule="auto"/>
    </w:pPr>
    <w:rPr>
      <w:rFonts w:ascii="Times New Roman" w:hAnsi="Times New Roma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FF700C"/>
    <w:pPr>
      <w:keepNext/>
      <w:keepLines/>
      <w:numPr>
        <w:numId w:val="8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700C"/>
    <w:pPr>
      <w:keepNext/>
      <w:keepLines/>
      <w:numPr>
        <w:ilvl w:val="1"/>
        <w:numId w:val="8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00C"/>
    <w:pPr>
      <w:keepNext/>
      <w:keepLines/>
      <w:numPr>
        <w:ilvl w:val="2"/>
        <w:numId w:val="8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700C"/>
    <w:pPr>
      <w:keepNext/>
      <w:keepLines/>
      <w:numPr>
        <w:ilvl w:val="3"/>
        <w:numId w:val="8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Overskrift5">
    <w:name w:val="heading 5"/>
    <w:basedOn w:val="Normal"/>
    <w:next w:val="Normal"/>
    <w:link w:val="Overskrift5Tegn"/>
    <w:uiPriority w:val="9"/>
    <w:unhideWhenUsed/>
    <w:rsid w:val="00AA5EA0"/>
    <w:pPr>
      <w:keepNext/>
      <w:keepLines/>
      <w:numPr>
        <w:ilvl w:val="4"/>
        <w:numId w:val="8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11428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11428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11428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11428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4364D"/>
  </w:style>
  <w:style w:type="paragraph" w:styleId="Bunntekst">
    <w:name w:val="footer"/>
    <w:basedOn w:val="Normal"/>
    <w:link w:val="Bunn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4364D"/>
  </w:style>
  <w:style w:type="paragraph" w:customStyle="1" w:styleId="Overskrift1unr">
    <w:name w:val="Overskrift 1 u nr"/>
    <w:basedOn w:val="Overskrift1"/>
    <w:next w:val="Normal"/>
    <w:link w:val="Overskrift1unrTegn"/>
    <w:uiPriority w:val="10"/>
    <w:qFormat/>
    <w:rsid w:val="007673B9"/>
    <w:pPr>
      <w:numPr>
        <w:numId w:val="0"/>
      </w:numPr>
    </w:pPr>
    <w:rPr>
      <w:rFonts w:cs="Arial"/>
      <w:szCs w:val="34"/>
    </w:rPr>
  </w:style>
  <w:style w:type="paragraph" w:customStyle="1" w:styleId="Overskrift2unr">
    <w:name w:val="Overskrift 2 u nr"/>
    <w:basedOn w:val="Overskrift2"/>
    <w:next w:val="Normal"/>
    <w:uiPriority w:val="10"/>
    <w:qFormat/>
    <w:rsid w:val="007673B9"/>
    <w:pPr>
      <w:numPr>
        <w:ilvl w:val="0"/>
        <w:numId w:val="0"/>
      </w:numPr>
    </w:pPr>
  </w:style>
  <w:style w:type="character" w:customStyle="1" w:styleId="Overskrift1unrTegn">
    <w:name w:val="Overskrift 1 u nr Tegn"/>
    <w:basedOn w:val="Standardskriftforavsnitt"/>
    <w:link w:val="Overskrift1unr"/>
    <w:uiPriority w:val="10"/>
    <w:rsid w:val="007673B9"/>
    <w:rPr>
      <w:rFonts w:ascii="Arial" w:eastAsiaTheme="majorEastAsia" w:hAnsi="Arial" w:cs="Arial"/>
      <w:b/>
      <w:sz w:val="34"/>
      <w:szCs w:val="34"/>
    </w:rPr>
  </w:style>
  <w:style w:type="paragraph" w:customStyle="1" w:styleId="Overskrift3unr">
    <w:name w:val="Overskrift 3 u nr"/>
    <w:basedOn w:val="Overskrift3"/>
    <w:next w:val="Normal"/>
    <w:uiPriority w:val="10"/>
    <w:qFormat/>
    <w:rsid w:val="007673B9"/>
    <w:pPr>
      <w:numPr>
        <w:ilvl w:val="0"/>
        <w:numId w:val="0"/>
      </w:numPr>
    </w:pPr>
  </w:style>
  <w:style w:type="paragraph" w:customStyle="1" w:styleId="Overskrift4unr">
    <w:name w:val="Overskrift 4 u nr"/>
    <w:basedOn w:val="Overskrift4"/>
    <w:next w:val="Normal"/>
    <w:uiPriority w:val="10"/>
    <w:qFormat/>
    <w:rsid w:val="00DE0776"/>
    <w:pPr>
      <w:numPr>
        <w:ilvl w:val="0"/>
        <w:numId w:val="0"/>
      </w:numPr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FF700C"/>
    <w:rPr>
      <w:rFonts w:ascii="Arial" w:eastAsiaTheme="majorEastAsia" w:hAnsi="Arial" w:cstheme="majorBidi"/>
      <w:b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F700C"/>
    <w:rPr>
      <w:rFonts w:ascii="Arial" w:eastAsiaTheme="majorEastAsia" w:hAnsi="Arial" w:cstheme="majorBidi"/>
      <w:b/>
      <w:sz w:val="30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FF700C"/>
    <w:rPr>
      <w:rFonts w:ascii="Arial" w:eastAsiaTheme="majorEastAsia" w:hAnsi="Arial" w:cstheme="majorBidi"/>
      <w:b/>
      <w:sz w:val="26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FF700C"/>
    <w:rPr>
      <w:rFonts w:ascii="Arial" w:eastAsiaTheme="majorEastAsia" w:hAnsi="Arial" w:cstheme="majorBidi"/>
      <w:b/>
      <w:iCs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FF700C"/>
    <w:pPr>
      <w:numPr>
        <w:numId w:val="0"/>
      </w:numPr>
      <w:outlineLvl w:val="9"/>
    </w:pPr>
    <w:rPr>
      <w:b w:val="0"/>
    </w:rPr>
  </w:style>
  <w:style w:type="paragraph" w:styleId="INNH1">
    <w:name w:val="toc 1"/>
    <w:basedOn w:val="Normal"/>
    <w:next w:val="Normal"/>
    <w:autoRedefine/>
    <w:uiPriority w:val="39"/>
    <w:unhideWhenUsed/>
    <w:rsid w:val="00FF700C"/>
    <w:pPr>
      <w:tabs>
        <w:tab w:val="left" w:pos="480"/>
        <w:tab w:val="right" w:leader="dot" w:pos="9054"/>
      </w:tabs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911428"/>
    <w:rPr>
      <w:color w:val="0000FF" w:themeColor="hyperlink"/>
      <w:u w:val="single"/>
    </w:rPr>
  </w:style>
  <w:style w:type="paragraph" w:styleId="Sitat">
    <w:name w:val="Quote"/>
    <w:basedOn w:val="Normal"/>
    <w:next w:val="Normal"/>
    <w:link w:val="SitatTegn"/>
    <w:uiPriority w:val="29"/>
    <w:qFormat/>
    <w:rsid w:val="00480E60"/>
    <w:pPr>
      <w:ind w:left="567" w:right="567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Overskriftforinnholdsfortegnelse"/>
    <w:next w:val="Normal"/>
    <w:uiPriority w:val="39"/>
    <w:semiHidden/>
    <w:qFormat/>
    <w:rsid w:val="005866FB"/>
  </w:style>
  <w:style w:type="paragraph" w:styleId="Bildetekst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ellrutenett">
    <w:name w:val="Table Grid"/>
    <w:basedOn w:val="Vanligtabel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tnotetekst">
    <w:name w:val="footnote text"/>
    <w:basedOn w:val="Normal"/>
    <w:link w:val="FotnotetekstTegn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DE0776"/>
    <w:rPr>
      <w:rFonts w:ascii="Arial" w:hAnsi="Arial"/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DE0776"/>
    <w:rPr>
      <w:vertAlign w:val="superscript"/>
    </w:rPr>
  </w:style>
  <w:style w:type="paragraph" w:customStyle="1" w:styleId="Forordoverskrift">
    <w:name w:val="Forordoverskrift"/>
    <w:basedOn w:val="Normal"/>
    <w:uiPriority w:val="11"/>
    <w:qFormat/>
    <w:rsid w:val="00FF700C"/>
    <w:pPr>
      <w:spacing w:before="240" w:line="240" w:lineRule="auto"/>
    </w:pPr>
    <w:rPr>
      <w:rFonts w:ascii="Arial" w:hAnsi="Arial"/>
      <w:b/>
      <w:sz w:val="34"/>
    </w:rPr>
  </w:style>
  <w:style w:type="paragraph" w:styleId="Tittel">
    <w:name w:val="Title"/>
    <w:basedOn w:val="Normal"/>
    <w:next w:val="Normal"/>
    <w:link w:val="TittelTegn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ulgthyperkobling">
    <w:name w:val="FollowedHyperlink"/>
    <w:basedOn w:val="Standardskriftforavsnitt"/>
    <w:uiPriority w:val="99"/>
    <w:semiHidden/>
    <w:unhideWhenUsed/>
    <w:rsid w:val="00DC5F0C"/>
    <w:rPr>
      <w:color w:val="800080" w:themeColor="followedHyperlink"/>
      <w:u w:val="single"/>
    </w:rPr>
  </w:style>
  <w:style w:type="table" w:styleId="Vanligtabell5">
    <w:name w:val="Plain Table 5"/>
    <w:basedOn w:val="Vanligtabel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anligtabell3">
    <w:name w:val="Plain Table 3"/>
    <w:basedOn w:val="Vanligtabel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igurliste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53DC8"/>
    <w:pPr>
      <w:numPr>
        <w:ilvl w:val="1"/>
      </w:numPr>
      <w:spacing w:after="100" w:line="259" w:lineRule="auto"/>
    </w:pPr>
    <w:rPr>
      <w:rFonts w:asciiTheme="majorHAnsi" w:hAnsiTheme="majorHAnsi"/>
      <w:szCs w:val="22"/>
      <w:lang w:eastAsia="en-US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53DC8"/>
    <w:rPr>
      <w:rFonts w:asciiTheme="majorHAnsi" w:hAnsiTheme="majorHAnsi"/>
      <w:szCs w:val="22"/>
      <w:lang w:eastAsia="en-US"/>
    </w:rPr>
  </w:style>
  <w:style w:type="paragraph" w:styleId="Listeavsnitt">
    <w:name w:val="List Paragraph"/>
    <w:basedOn w:val="Normal"/>
    <w:uiPriority w:val="34"/>
    <w:qFormat/>
    <w:rsid w:val="00DB5337"/>
    <w:pPr>
      <w:spacing w:after="160" w:line="259" w:lineRule="auto"/>
      <w:ind w:left="720"/>
      <w:contextualSpacing/>
    </w:pPr>
    <w:rPr>
      <w:rFonts w:asciiTheme="minorHAnsi" w:eastAsiaTheme="minorHAnsi" w:hAnsiTheme="minorHAnsi"/>
      <w:kern w:val="2"/>
      <w:sz w:val="22"/>
      <w:szCs w:val="22"/>
      <w:lang w:eastAsia="en-US"/>
      <w14:ligatures w14:val="standardContextual"/>
    </w:r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9B5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9B559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Standardskriftforavsnitt"/>
    <w:rsid w:val="009B5596"/>
  </w:style>
  <w:style w:type="character" w:styleId="Sterk">
    <w:name w:val="Strong"/>
    <w:basedOn w:val="Standardskriftforavsnitt"/>
    <w:uiPriority w:val="22"/>
    <w:qFormat/>
    <w:rsid w:val="00FE16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rrno\Downloads\Oppgave_forside_bokm&#229;l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547618FF3B74992F6D626EBA25AED" ma:contentTypeVersion="5" ma:contentTypeDescription="Create a new document." ma:contentTypeScope="" ma:versionID="c2be4276a0c55308f7d985aa5d4e7cb5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5db4c08dd8a6b49aa577751e59c14b88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526620-7186-4970-A9C3-EFB9D8D444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5740B8-85C3-4A51-A501-73AAAA763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Oppgave_forside_bokmål.dotx</Template>
  <TotalTime>3324</TotalTime>
  <Pages>3</Pages>
  <Words>302</Words>
  <Characters>1606</Characters>
  <Application>Microsoft Office Word</Application>
  <DocSecurity>0</DocSecurity>
  <Lines>13</Lines>
  <Paragraphs>3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Overskrifter</vt:lpstr>
      </vt:variant>
      <vt:variant>
        <vt:i4>3</vt:i4>
      </vt:variant>
    </vt:vector>
  </HeadingPairs>
  <TitlesOfParts>
    <vt:vector size="4" baseType="lpstr">
      <vt:lpstr/>
      <vt:lpstr>Om oppgaven</vt:lpstr>
      <vt:lpstr>Multi Resolution Analysis</vt:lpstr>
      <vt:lpstr>Fordeler med MRA</vt:lpstr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Nordås</dc:creator>
  <cp:keywords/>
  <dc:description/>
  <cp:lastModifiedBy>Isak Steinmo Hansen</cp:lastModifiedBy>
  <cp:revision>1</cp:revision>
  <cp:lastPrinted>2023-10-09T08:44:00Z</cp:lastPrinted>
  <dcterms:created xsi:type="dcterms:W3CDTF">2023-10-21T08:13:00Z</dcterms:created>
  <dcterms:modified xsi:type="dcterms:W3CDTF">2023-11-02T13:24:00Z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  <property fmtid="{D5CDD505-2E9C-101B-9397-08002B2CF9AE}" pid="4" name="MSIP_Label_950b96d7-1f7d-4a0a-b8d6-ae343a69b897_Extended_MSFT_Method">
    <vt:lpwstr>Manual</vt:lpwstr>
  </property>
  <property fmtid="{D5CDD505-2E9C-101B-9397-08002B2CF9AE}" pid="5" name="MSIP_Label_950b96d7-1f7d-4a0a-b8d6-ae343a69b897_Application">
    <vt:lpwstr>Microsoft Azure Information Protection</vt:lpwstr>
  </property>
  <property fmtid="{D5CDD505-2E9C-101B-9397-08002B2CF9AE}" pid="6" name="MSIP_Label_950b96d7-1f7d-4a0a-b8d6-ae343a69b897_Name">
    <vt:lpwstr>Internal</vt:lpwstr>
  </property>
  <property fmtid="{D5CDD505-2E9C-101B-9397-08002B2CF9AE}" pid="7" name="MSIP_Label_950b96d7-1f7d-4a0a-b8d6-ae343a69b897_SetDate">
    <vt:lpwstr>2018-04-30T12:37:40.5618032Z</vt:lpwstr>
  </property>
  <property fmtid="{D5CDD505-2E9C-101B-9397-08002B2CF9AE}" pid="8" name="MSIP_Label_950b96d7-1f7d-4a0a-b8d6-ae343a69b897_Owner">
    <vt:lpwstr>nma010@uit.no</vt:lpwstr>
  </property>
  <property fmtid="{D5CDD505-2E9C-101B-9397-08002B2CF9AE}" pid="9" name="MSIP_Label_950b96d7-1f7d-4a0a-b8d6-ae343a69b897_SiteId">
    <vt:lpwstr>4e7f212d-74db-4563-a57b-8ae44ed05526</vt:lpwstr>
  </property>
  <property fmtid="{D5CDD505-2E9C-101B-9397-08002B2CF9AE}" pid="10" name="MSIP_Label_950b96d7-1f7d-4a0a-b8d6-ae343a69b897_Enabled">
    <vt:lpwstr>False</vt:lpwstr>
  </property>
</Properties>
</file>