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rutenett"/>
        <w:tblpPr w:leftFromText="141" w:rightFromText="141" w:vertAnchor="text" w:horzAnchor="margin" w:tblpXSpec="center" w:tblpY="24"/>
        <w:tblW w:w="11906" w:type="dxa"/>
        <w:shd w:val="clear" w:color="auto" w:fill="FFFFFF" w:themeFill="background1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9A4987" w:rsidRPr="009A4987" w14:paraId="5E5EEBC4" w14:textId="77777777" w:rsidTr="009A4987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8A3DEB" w14:textId="7FDF488B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Fakultet for ingeniørvitenskap og teknologi</w:t>
            </w:r>
          </w:p>
          <w:p w14:paraId="13763112" w14:textId="77211B01" w:rsidR="009A4987" w:rsidRPr="00306927" w:rsidRDefault="009B5596" w:rsidP="009A4987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</w:rPr>
            </w:pPr>
            <w:r w:rsidRPr="00306927">
              <w:rPr>
                <w:rFonts w:ascii="Arial" w:hAnsi="Arial" w:cs="Arial"/>
                <w:b/>
                <w:sz w:val="28"/>
                <w:szCs w:val="28"/>
              </w:rPr>
              <w:t xml:space="preserve">Oppgave </w:t>
            </w:r>
            <w:r w:rsidR="009872ED">
              <w:rPr>
                <w:rFonts w:ascii="Arial" w:hAnsi="Arial" w:cs="Arial"/>
                <w:b/>
                <w:sz w:val="28"/>
                <w:szCs w:val="28"/>
              </w:rPr>
              <w:t>4</w:t>
            </w:r>
            <w:r w:rsidR="00FD5FF1" w:rsidRPr="00306927">
              <w:rPr>
                <w:rFonts w:ascii="Arial" w:hAnsi="Arial" w:cs="Arial"/>
                <w:b/>
                <w:sz w:val="28"/>
                <w:szCs w:val="28"/>
              </w:rPr>
              <w:t xml:space="preserve">: </w:t>
            </w:r>
            <w:proofErr w:type="spellStart"/>
            <w:r w:rsidR="009872ED">
              <w:rPr>
                <w:rFonts w:ascii="Arial" w:hAnsi="Arial" w:cs="Arial"/>
                <w:b/>
                <w:sz w:val="28"/>
                <w:szCs w:val="28"/>
              </w:rPr>
              <w:t>Metainformation</w:t>
            </w:r>
            <w:proofErr w:type="spellEnd"/>
            <w:r w:rsidR="00B73BA5">
              <w:rPr>
                <w:rFonts w:ascii="Arial" w:hAnsi="Arial" w:cs="Arial"/>
                <w:b/>
                <w:sz w:val="28"/>
                <w:szCs w:val="28"/>
              </w:rPr>
              <w:t xml:space="preserve"> med </w:t>
            </w:r>
            <w:proofErr w:type="spellStart"/>
            <w:r w:rsidR="00B73BA5">
              <w:rPr>
                <w:rFonts w:ascii="Arial" w:hAnsi="Arial" w:cs="Arial"/>
                <w:b/>
                <w:sz w:val="28"/>
                <w:szCs w:val="28"/>
              </w:rPr>
              <w:t>Wavelets</w:t>
            </w:r>
            <w:proofErr w:type="spellEnd"/>
          </w:p>
          <w:p w14:paraId="38454B11" w14:textId="2B684294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Gruppe «Gutta»</w:t>
            </w:r>
          </w:p>
          <w:p w14:paraId="555DA89C" w14:textId="3AD7EF92" w:rsidR="009A4987" w:rsidRPr="009A4987" w:rsidRDefault="00FD5FF1" w:rsidP="009A4987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Jørgen Nordås, Isak Steinmo Hansen, Patrik Andreassen</w:t>
            </w:r>
          </w:p>
          <w:p w14:paraId="051A55EC" w14:textId="2B65343D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DTE-2803-2</w:t>
            </w:r>
            <w:r w:rsidR="003E4098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Høst</w:t>
            </w:r>
            <w:r w:rsidR="003E409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2023</w:t>
            </w:r>
          </w:p>
        </w:tc>
      </w:tr>
    </w:tbl>
    <w:p w14:paraId="7A879E68" w14:textId="1EC91AB0" w:rsidR="00F94727" w:rsidRDefault="00FD5FF1">
      <w:pPr>
        <w:spacing w:after="0" w:line="240" w:lineRule="auto"/>
      </w:pPr>
      <w:r>
        <w:rPr>
          <w:noProof/>
        </w:rPr>
        <w:t xml:space="preserve"> </w:t>
      </w:r>
    </w:p>
    <w:p w14:paraId="3FD504AD" w14:textId="490FF08F" w:rsidR="00911428" w:rsidRPr="009A4987" w:rsidRDefault="00911428">
      <w:pPr>
        <w:sectPr w:rsidR="00911428" w:rsidRPr="009A4987" w:rsidSect="00A4364D">
          <w:headerReference w:type="even" r:id="rId11"/>
          <w:headerReference w:type="first" r:id="rId12"/>
          <w:footerReference w:type="first" r:id="rId13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theme="minorBidi"/>
          <w:sz w:val="24"/>
          <w:szCs w:val="24"/>
        </w:rPr>
        <w:id w:val="1520070221"/>
        <w:docPartObj>
          <w:docPartGallery w:val="Table of Contents"/>
          <w:docPartUnique/>
        </w:docPartObj>
      </w:sdtPr>
      <w:sdtContent>
        <w:p w14:paraId="1BE679E7" w14:textId="63481F48" w:rsidR="00DB5337" w:rsidRDefault="5C1DF593" w:rsidP="6FBA2698">
          <w:pPr>
            <w:pStyle w:val="Overskriftforinnholdsfortegnelse"/>
          </w:pPr>
          <w:r>
            <w:t>Innholdsfortegnelse</w:t>
          </w:r>
        </w:p>
        <w:p w14:paraId="12A89ECB" w14:textId="29ACD35B" w:rsidR="005A4DC8" w:rsidRDefault="0066035F">
          <w:pPr>
            <w:pStyle w:val="INNH1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DB5337">
            <w:instrText>TOC \o "1-3" \h \z \u</w:instrText>
          </w:r>
          <w:r>
            <w:fldChar w:fldCharType="separate"/>
          </w:r>
          <w:hyperlink w:anchor="_Toc151384454" w:history="1">
            <w:r w:rsidR="005A4DC8" w:rsidRPr="00DA1902">
              <w:rPr>
                <w:rStyle w:val="Hyperkobling"/>
                <w:noProof/>
              </w:rPr>
              <w:t>1</w:t>
            </w:r>
            <w:r w:rsidR="005A4DC8">
              <w:rPr>
                <w:rFonts w:asciiTheme="minorHAnsi" w:hAnsiTheme="minorHAns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A4DC8" w:rsidRPr="00DA1902">
              <w:rPr>
                <w:rStyle w:val="Hyperkobling"/>
                <w:noProof/>
              </w:rPr>
              <w:t>Om oppgaven</w:t>
            </w:r>
            <w:r w:rsidR="005A4DC8">
              <w:rPr>
                <w:noProof/>
                <w:webHidden/>
              </w:rPr>
              <w:tab/>
            </w:r>
            <w:r w:rsidR="005A4DC8">
              <w:rPr>
                <w:noProof/>
                <w:webHidden/>
              </w:rPr>
              <w:fldChar w:fldCharType="begin"/>
            </w:r>
            <w:r w:rsidR="005A4DC8">
              <w:rPr>
                <w:noProof/>
                <w:webHidden/>
              </w:rPr>
              <w:instrText xml:space="preserve"> PAGEREF _Toc151384454 \h </w:instrText>
            </w:r>
            <w:r w:rsidR="005A4DC8">
              <w:rPr>
                <w:noProof/>
                <w:webHidden/>
              </w:rPr>
            </w:r>
            <w:r w:rsidR="005A4DC8">
              <w:rPr>
                <w:noProof/>
                <w:webHidden/>
              </w:rPr>
              <w:fldChar w:fldCharType="separate"/>
            </w:r>
            <w:r w:rsidR="005A4DC8">
              <w:rPr>
                <w:noProof/>
                <w:webHidden/>
              </w:rPr>
              <w:t>2</w:t>
            </w:r>
            <w:r w:rsidR="005A4DC8">
              <w:rPr>
                <w:noProof/>
                <w:webHidden/>
              </w:rPr>
              <w:fldChar w:fldCharType="end"/>
            </w:r>
          </w:hyperlink>
        </w:p>
        <w:p w14:paraId="69E09986" w14:textId="1212FB61" w:rsidR="005A4DC8" w:rsidRDefault="005A4DC8">
          <w:pPr>
            <w:pStyle w:val="INNH1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51384455" w:history="1">
            <w:r w:rsidRPr="00DA1902">
              <w:rPr>
                <w:rStyle w:val="Hyperkobling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1902">
              <w:rPr>
                <w:rStyle w:val="Hyperkobling"/>
                <w:noProof/>
              </w:rPr>
              <w:t>Beskrivelse av koden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291F" w14:textId="686EAA54" w:rsidR="0066035F" w:rsidRDefault="0066035F" w:rsidP="6FBA2698">
          <w:pPr>
            <w:pStyle w:val="INNH3"/>
            <w:tabs>
              <w:tab w:val="left" w:pos="1200"/>
              <w:tab w:val="right" w:leader="dot" w:pos="9060"/>
            </w:tabs>
            <w:rPr>
              <w:rStyle w:val="Hyperkobling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73DF554D" w14:textId="4EA094CE" w:rsidR="00DB5337" w:rsidRDefault="00DB5337"/>
    <w:p w14:paraId="6A21354A" w14:textId="782180AB" w:rsidR="00DB5337" w:rsidRDefault="00DB5337">
      <w:pPr>
        <w:spacing w:after="0" w:line="240" w:lineRule="auto"/>
      </w:pPr>
      <w:r>
        <w:br w:type="page"/>
      </w:r>
    </w:p>
    <w:p w14:paraId="1D729402" w14:textId="319BC48E" w:rsidR="00B73BA5" w:rsidRDefault="00306927" w:rsidP="009B5596">
      <w:pPr>
        <w:pStyle w:val="Overskrift1"/>
      </w:pPr>
      <w:bookmarkStart w:id="0" w:name="_Toc151384454"/>
      <w:r>
        <w:lastRenderedPageBreak/>
        <w:t>Om oppgaven</w:t>
      </w:r>
      <w:bookmarkEnd w:id="0"/>
    </w:p>
    <w:p w14:paraId="1CE371D5" w14:textId="46675BA1" w:rsidR="00B73BA5" w:rsidRDefault="009872ED" w:rsidP="001D7681">
      <w:pPr>
        <w:spacing w:line="276" w:lineRule="auto"/>
      </w:pPr>
      <w:r>
        <w:t xml:space="preserve">I denne oppgaven skal vi bruke </w:t>
      </w:r>
      <w:proofErr w:type="spellStart"/>
      <w:r>
        <w:t>wavelets</w:t>
      </w:r>
      <w:proofErr w:type="spellEnd"/>
      <w:r>
        <w:t xml:space="preserve"> transformasjoner for å kunne «</w:t>
      </w:r>
      <w:proofErr w:type="spellStart"/>
      <w:r>
        <w:t>embedde</w:t>
      </w:r>
      <w:proofErr w:type="spellEnd"/>
      <w:r>
        <w:t>» metainformasjon inn i for eksempel et bilde. Vi har da valgt å gjøre dette for et bilde</w:t>
      </w:r>
    </w:p>
    <w:p w14:paraId="0E74541C" w14:textId="3DCD04AB" w:rsidR="009872ED" w:rsidRDefault="009872ED" w:rsidP="009872ED">
      <w:pPr>
        <w:pStyle w:val="Overskrift1"/>
      </w:pPr>
      <w:bookmarkStart w:id="1" w:name="_Toc151384455"/>
      <w:r>
        <w:t>Beskrivelse av koden</w:t>
      </w:r>
      <w:bookmarkEnd w:id="1"/>
    </w:p>
    <w:p w14:paraId="08D7AD08" w14:textId="4087917B" w:rsidR="009872ED" w:rsidRDefault="009872ED" w:rsidP="009872ED">
      <w:r>
        <w:t>Kort oppsummert bruker d</w:t>
      </w:r>
      <w:r>
        <w:t>enne koden bruker bibliotekene cv2 (</w:t>
      </w:r>
      <w:proofErr w:type="spellStart"/>
      <w:r>
        <w:t>OpenCV</w:t>
      </w:r>
      <w:proofErr w:type="spellEnd"/>
      <w:r>
        <w:t xml:space="preserve">), </w:t>
      </w:r>
      <w:proofErr w:type="spellStart"/>
      <w:r>
        <w:t>pywt</w:t>
      </w:r>
      <w:proofErr w:type="spellEnd"/>
      <w:r>
        <w:t xml:space="preserve"> (</w:t>
      </w:r>
      <w:proofErr w:type="spellStart"/>
      <w:r>
        <w:t>PyWavelets</w:t>
      </w:r>
      <w:proofErr w:type="spellEnd"/>
      <w:r>
        <w:t xml:space="preserve">), </w:t>
      </w:r>
      <w:proofErr w:type="spellStart"/>
      <w:r>
        <w:t>numpy</w:t>
      </w:r>
      <w:proofErr w:type="spellEnd"/>
      <w:r>
        <w:t xml:space="preserve"> og </w:t>
      </w:r>
      <w:proofErr w:type="spellStart"/>
      <w:r>
        <w:t>matplotlib</w:t>
      </w:r>
      <w:proofErr w:type="spellEnd"/>
      <w:r>
        <w:t xml:space="preserve"> for å utføre Diskret </w:t>
      </w:r>
      <w:proofErr w:type="spellStart"/>
      <w:r>
        <w:t>Wavelet</w:t>
      </w:r>
      <w:proofErr w:type="spellEnd"/>
      <w:r>
        <w:t xml:space="preserve"> Transform</w:t>
      </w:r>
      <w:r>
        <w:t>asjon</w:t>
      </w:r>
      <w:r>
        <w:t xml:space="preserve"> (DWT) på et bilde og legge</w:t>
      </w:r>
      <w:r>
        <w:t>r</w:t>
      </w:r>
      <w:r>
        <w:t xml:space="preserve"> inn noe metainformasjon i LL (</w:t>
      </w:r>
      <w:proofErr w:type="spellStart"/>
      <w:r>
        <w:t>Low-Low</w:t>
      </w:r>
      <w:proofErr w:type="spellEnd"/>
      <w:r>
        <w:t xml:space="preserve">) subband av </w:t>
      </w:r>
      <w:proofErr w:type="spellStart"/>
      <w:r>
        <w:t>wavelet</w:t>
      </w:r>
      <w:proofErr w:type="spellEnd"/>
      <w:r>
        <w:t>-</w:t>
      </w:r>
      <w:r>
        <w:t>koeffisientene</w:t>
      </w:r>
    </w:p>
    <w:p w14:paraId="098124BA" w14:textId="27E65E41" w:rsidR="009872ED" w:rsidRDefault="009872ED" w:rsidP="009872ED">
      <w:pPr>
        <w:rPr>
          <w:b/>
          <w:bCs/>
        </w:rPr>
      </w:pPr>
      <w:proofErr w:type="spellStart"/>
      <w:r>
        <w:rPr>
          <w:b/>
          <w:bCs/>
        </w:rPr>
        <w:t>Embed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meta</w:t>
      </w:r>
      <w:proofErr w:type="spellEnd"/>
      <w:r>
        <w:rPr>
          <w:b/>
          <w:bCs/>
        </w:rPr>
        <w:t xml:space="preserve"> info: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C6F17C2" wp14:editId="500D5784">
            <wp:extent cx="5755640" cy="2390140"/>
            <wp:effectExtent l="0" t="0" r="0" b="0"/>
            <wp:docPr id="11890761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761" name="Bilde 1" descr="Et bilde som inneholder tekst, skjermbilde, Font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5AA" w14:textId="77777777" w:rsidR="009872ED" w:rsidRPr="009872ED" w:rsidRDefault="009872ED" w:rsidP="009872ED">
      <w:pPr>
        <w:pStyle w:val="Listeavsnitt"/>
        <w:numPr>
          <w:ilvl w:val="0"/>
          <w:numId w:val="21"/>
        </w:numPr>
        <w:rPr>
          <w:sz w:val="24"/>
          <w:szCs w:val="24"/>
        </w:rPr>
      </w:pPr>
      <w:r w:rsidRPr="009872ED">
        <w:rPr>
          <w:sz w:val="24"/>
          <w:szCs w:val="24"/>
        </w:rPr>
        <w:t>Tar et bilde og metainformasjon som inndata.</w:t>
      </w:r>
    </w:p>
    <w:p w14:paraId="4D6964EE" w14:textId="5A9CCA13" w:rsidR="009872ED" w:rsidRPr="009872ED" w:rsidRDefault="009872ED" w:rsidP="009872ED">
      <w:pPr>
        <w:pStyle w:val="Listeavsnitt"/>
        <w:numPr>
          <w:ilvl w:val="0"/>
          <w:numId w:val="21"/>
        </w:numPr>
        <w:rPr>
          <w:sz w:val="24"/>
          <w:szCs w:val="24"/>
        </w:rPr>
      </w:pPr>
      <w:r w:rsidRPr="009872ED">
        <w:rPr>
          <w:sz w:val="24"/>
          <w:szCs w:val="24"/>
        </w:rPr>
        <w:t xml:space="preserve">Utfører en 2D </w:t>
      </w:r>
      <w:proofErr w:type="spellStart"/>
      <w:r w:rsidRPr="009872ED">
        <w:rPr>
          <w:sz w:val="24"/>
          <w:szCs w:val="24"/>
        </w:rPr>
        <w:t>Haar</w:t>
      </w:r>
      <w:proofErr w:type="spellEnd"/>
      <w:r w:rsidRPr="009872ED">
        <w:rPr>
          <w:sz w:val="24"/>
          <w:szCs w:val="24"/>
        </w:rPr>
        <w:t xml:space="preserve"> </w:t>
      </w:r>
      <w:proofErr w:type="spellStart"/>
      <w:r w:rsidRPr="009872ED">
        <w:rPr>
          <w:sz w:val="24"/>
          <w:szCs w:val="24"/>
        </w:rPr>
        <w:t>wavelet</w:t>
      </w:r>
      <w:proofErr w:type="spellEnd"/>
      <w:r w:rsidRPr="009872ED">
        <w:rPr>
          <w:sz w:val="24"/>
          <w:szCs w:val="24"/>
        </w:rPr>
        <w:t>-transformasjon (</w:t>
      </w:r>
      <w:proofErr w:type="gramStart"/>
      <w:r w:rsidRPr="009872ED">
        <w:rPr>
          <w:rFonts w:ascii="Ubuntu Mono" w:hAnsi="Ubuntu Mono" w:cs="Courier New"/>
          <w:b/>
          <w:bCs/>
          <w:sz w:val="24"/>
          <w:szCs w:val="24"/>
          <w:bdr w:val="single" w:sz="2" w:space="0" w:color="D9D9E3" w:frame="1"/>
        </w:rPr>
        <w:t>pywt.dwt</w:t>
      </w:r>
      <w:proofErr w:type="gramEnd"/>
      <w:r w:rsidRPr="009872ED">
        <w:rPr>
          <w:rFonts w:ascii="Ubuntu Mono" w:hAnsi="Ubuntu Mono" w:cs="Courier New"/>
          <w:b/>
          <w:bCs/>
          <w:sz w:val="24"/>
          <w:szCs w:val="24"/>
          <w:bdr w:val="single" w:sz="2" w:space="0" w:color="D9D9E3" w:frame="1"/>
        </w:rPr>
        <w:t>2</w:t>
      </w:r>
      <w:r w:rsidRPr="009872ED">
        <w:rPr>
          <w:sz w:val="24"/>
          <w:szCs w:val="24"/>
        </w:rPr>
        <w:t>) på bildet.</w:t>
      </w:r>
    </w:p>
    <w:p w14:paraId="5F51E70F" w14:textId="25BB7E6F" w:rsidR="009872ED" w:rsidRPr="009872ED" w:rsidRDefault="009872ED" w:rsidP="009872ED">
      <w:pPr>
        <w:pStyle w:val="Listeavsnitt"/>
        <w:numPr>
          <w:ilvl w:val="0"/>
          <w:numId w:val="21"/>
        </w:numPr>
        <w:rPr>
          <w:sz w:val="24"/>
          <w:szCs w:val="24"/>
        </w:rPr>
      </w:pPr>
      <w:r w:rsidRPr="009872ED">
        <w:rPr>
          <w:sz w:val="24"/>
          <w:szCs w:val="24"/>
        </w:rPr>
        <w:t>Henter LL-subbandet (</w:t>
      </w:r>
      <w:proofErr w:type="spellStart"/>
      <w:r w:rsidRPr="009872ED">
        <w:rPr>
          <w:sz w:val="24"/>
          <w:szCs w:val="24"/>
        </w:rPr>
        <w:t>tilnærmingkoeffisientene</w:t>
      </w:r>
      <w:proofErr w:type="spellEnd"/>
      <w:r w:rsidRPr="009872ED">
        <w:rPr>
          <w:sz w:val="24"/>
          <w:szCs w:val="24"/>
        </w:rPr>
        <w:t xml:space="preserve">) fra resultatet av </w:t>
      </w:r>
      <w:proofErr w:type="spellStart"/>
      <w:r w:rsidR="005A4DC8">
        <w:rPr>
          <w:sz w:val="24"/>
          <w:szCs w:val="24"/>
        </w:rPr>
        <w:t>wavelet</w:t>
      </w:r>
      <w:proofErr w:type="spellEnd"/>
      <w:r w:rsidR="005A4DC8">
        <w:rPr>
          <w:sz w:val="24"/>
          <w:szCs w:val="24"/>
        </w:rPr>
        <w:t>-</w:t>
      </w:r>
      <w:r w:rsidRPr="009872ED">
        <w:rPr>
          <w:sz w:val="24"/>
          <w:szCs w:val="24"/>
        </w:rPr>
        <w:t>transformasjonen.</w:t>
      </w:r>
    </w:p>
    <w:p w14:paraId="641A1A2A" w14:textId="77777777" w:rsidR="009872ED" w:rsidRPr="009872ED" w:rsidRDefault="009872ED" w:rsidP="009872ED">
      <w:pPr>
        <w:pStyle w:val="Listeavsnitt"/>
        <w:numPr>
          <w:ilvl w:val="0"/>
          <w:numId w:val="21"/>
        </w:numPr>
        <w:rPr>
          <w:sz w:val="24"/>
          <w:szCs w:val="24"/>
        </w:rPr>
      </w:pPr>
      <w:r w:rsidRPr="009872ED">
        <w:rPr>
          <w:sz w:val="24"/>
          <w:szCs w:val="24"/>
        </w:rPr>
        <w:t>Innlemmer metainformasjonen i øvre venstre hjørne av LL-subbandet.</w:t>
      </w:r>
    </w:p>
    <w:p w14:paraId="586AB6CA" w14:textId="72CE3988" w:rsidR="009872ED" w:rsidRPr="009872ED" w:rsidRDefault="009872ED" w:rsidP="009872ED">
      <w:pPr>
        <w:pStyle w:val="Listeavsnitt"/>
        <w:numPr>
          <w:ilvl w:val="0"/>
          <w:numId w:val="21"/>
        </w:numPr>
        <w:rPr>
          <w:sz w:val="24"/>
          <w:szCs w:val="24"/>
        </w:rPr>
      </w:pPr>
      <w:r w:rsidRPr="009872ED">
        <w:rPr>
          <w:sz w:val="24"/>
          <w:szCs w:val="24"/>
        </w:rPr>
        <w:t xml:space="preserve">Utfører en invers </w:t>
      </w:r>
      <w:proofErr w:type="spellStart"/>
      <w:r>
        <w:rPr>
          <w:sz w:val="24"/>
          <w:szCs w:val="24"/>
        </w:rPr>
        <w:t>wavelet-</w:t>
      </w:r>
      <w:r w:rsidRPr="009872ED">
        <w:rPr>
          <w:sz w:val="24"/>
          <w:szCs w:val="24"/>
        </w:rPr>
        <w:t>ransformasjon</w:t>
      </w:r>
      <w:proofErr w:type="spellEnd"/>
      <w:r w:rsidRPr="009872ED">
        <w:rPr>
          <w:sz w:val="24"/>
          <w:szCs w:val="24"/>
        </w:rPr>
        <w:t xml:space="preserve"> (</w:t>
      </w:r>
      <w:proofErr w:type="gramStart"/>
      <w:r w:rsidRPr="009872ED">
        <w:rPr>
          <w:rFonts w:ascii="Ubuntu Mono" w:hAnsi="Ubuntu Mono" w:cs="Courier New"/>
          <w:b/>
          <w:bCs/>
          <w:sz w:val="24"/>
          <w:szCs w:val="24"/>
          <w:bdr w:val="single" w:sz="2" w:space="0" w:color="D9D9E3" w:frame="1"/>
        </w:rPr>
        <w:t>pywt.idwt</w:t>
      </w:r>
      <w:proofErr w:type="gramEnd"/>
      <w:r w:rsidRPr="009872ED">
        <w:rPr>
          <w:rFonts w:ascii="Ubuntu Mono" w:hAnsi="Ubuntu Mono" w:cs="Courier New"/>
          <w:b/>
          <w:bCs/>
          <w:sz w:val="24"/>
          <w:szCs w:val="24"/>
          <w:bdr w:val="single" w:sz="2" w:space="0" w:color="D9D9E3" w:frame="1"/>
        </w:rPr>
        <w:t>2</w:t>
      </w:r>
      <w:r w:rsidRPr="009872ED">
        <w:rPr>
          <w:sz w:val="24"/>
          <w:szCs w:val="24"/>
        </w:rPr>
        <w:t>) for å rekonstruere bildet.</w:t>
      </w:r>
    </w:p>
    <w:p w14:paraId="10F3550D" w14:textId="77777777" w:rsidR="009872ED" w:rsidRPr="009872ED" w:rsidRDefault="009872ED" w:rsidP="009872ED">
      <w:pPr>
        <w:pStyle w:val="Listeavsnitt"/>
        <w:numPr>
          <w:ilvl w:val="0"/>
          <w:numId w:val="21"/>
        </w:numPr>
        <w:rPr>
          <w:sz w:val="24"/>
          <w:szCs w:val="24"/>
        </w:rPr>
      </w:pPr>
      <w:r w:rsidRPr="009872ED">
        <w:rPr>
          <w:sz w:val="24"/>
          <w:szCs w:val="24"/>
        </w:rPr>
        <w:t>Returnerer det rekonstruerte bildet.</w:t>
      </w:r>
    </w:p>
    <w:p w14:paraId="55C95F66" w14:textId="77777777" w:rsidR="009872ED" w:rsidRDefault="009872ED" w:rsidP="009872ED"/>
    <w:p w14:paraId="1F794FE0" w14:textId="77777777" w:rsidR="005A4DC8" w:rsidRDefault="005A4DC8" w:rsidP="009872ED"/>
    <w:p w14:paraId="0FF3D461" w14:textId="77777777" w:rsidR="005A4DC8" w:rsidRDefault="005A4DC8" w:rsidP="009872ED"/>
    <w:p w14:paraId="356BD855" w14:textId="77777777" w:rsidR="005A4DC8" w:rsidRDefault="005A4DC8" w:rsidP="009872ED"/>
    <w:p w14:paraId="78BF904C" w14:textId="77777777" w:rsidR="005A4DC8" w:rsidRDefault="005A4DC8" w:rsidP="009872ED"/>
    <w:p w14:paraId="5F96F96D" w14:textId="14D1E57D" w:rsidR="005A4DC8" w:rsidRDefault="005A4DC8" w:rsidP="009872ED">
      <w:pPr>
        <w:rPr>
          <w:b/>
          <w:bCs/>
        </w:rPr>
      </w:pPr>
      <w:r>
        <w:rPr>
          <w:b/>
          <w:bCs/>
        </w:rPr>
        <w:lastRenderedPageBreak/>
        <w:t>Main funksjonen:</w:t>
      </w:r>
    </w:p>
    <w:p w14:paraId="4C77BA5B" w14:textId="141F5DF1" w:rsidR="005A4DC8" w:rsidRPr="005A4DC8" w:rsidRDefault="005A4DC8" w:rsidP="009872ED">
      <w:pPr>
        <w:rPr>
          <w:b/>
          <w:bCs/>
        </w:rPr>
      </w:pPr>
      <w:r>
        <w:rPr>
          <w:noProof/>
        </w:rPr>
        <w:drawing>
          <wp:inline distT="0" distB="0" distL="0" distR="0" wp14:anchorId="1263B18F" wp14:editId="104FD097">
            <wp:extent cx="5755640" cy="4819650"/>
            <wp:effectExtent l="0" t="0" r="0" b="0"/>
            <wp:docPr id="1285506308" name="Bilde 1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6308" name="Bilde 1" descr="Et bilde som inneholder tekst, skjermbilde, programvare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003C" w14:textId="52D266C7" w:rsidR="005A4DC8" w:rsidRPr="005A4DC8" w:rsidRDefault="005A4DC8" w:rsidP="005A4DC8">
      <w:pPr>
        <w:numPr>
          <w:ilvl w:val="0"/>
          <w:numId w:val="22"/>
        </w:numPr>
      </w:pPr>
      <w:r w:rsidRPr="005A4DC8">
        <w:t>Spesifiserer banen til in</w:t>
      </w:r>
      <w:r>
        <w:t>put</w:t>
      </w:r>
      <w:r w:rsidRPr="005A4DC8">
        <w:t>bildet (</w:t>
      </w:r>
      <w:proofErr w:type="spellStart"/>
      <w:r w:rsidRPr="005A4DC8">
        <w:rPr>
          <w:b/>
          <w:bCs/>
        </w:rPr>
        <w:t>image_path</w:t>
      </w:r>
      <w:proofErr w:type="spellEnd"/>
      <w:r w:rsidRPr="005A4DC8">
        <w:t xml:space="preserve">) og leser det ved hjelp av </w:t>
      </w:r>
      <w:proofErr w:type="spellStart"/>
      <w:r w:rsidRPr="005A4DC8">
        <w:t>OpenCV</w:t>
      </w:r>
      <w:proofErr w:type="spellEnd"/>
      <w:r w:rsidRPr="005A4DC8">
        <w:t>.</w:t>
      </w:r>
    </w:p>
    <w:p w14:paraId="216BCEDF" w14:textId="54571ECF" w:rsidR="005A4DC8" w:rsidRPr="005A4DC8" w:rsidRDefault="005A4DC8" w:rsidP="005A4DC8">
      <w:pPr>
        <w:numPr>
          <w:ilvl w:val="0"/>
          <w:numId w:val="22"/>
        </w:numPr>
      </w:pPr>
      <w:r w:rsidRPr="005A4DC8">
        <w:t>Oppretter en kvadratisk matrise (</w:t>
      </w:r>
      <w:proofErr w:type="spellStart"/>
      <w:r w:rsidRPr="005A4DC8">
        <w:rPr>
          <w:b/>
          <w:bCs/>
        </w:rPr>
        <w:t>meta_info</w:t>
      </w:r>
      <w:proofErr w:type="spellEnd"/>
      <w:r w:rsidRPr="005A4DC8">
        <w:t>) som</w:t>
      </w:r>
      <w:r>
        <w:t xml:space="preserve"> brukes som </w:t>
      </w:r>
      <w:r w:rsidRPr="005A4DC8">
        <w:t>metainformasjon.</w:t>
      </w:r>
    </w:p>
    <w:p w14:paraId="3FEC0905" w14:textId="0E5A4544" w:rsidR="005A4DC8" w:rsidRPr="005A4DC8" w:rsidRDefault="005A4DC8" w:rsidP="005A4DC8">
      <w:pPr>
        <w:numPr>
          <w:ilvl w:val="0"/>
          <w:numId w:val="22"/>
        </w:numPr>
      </w:pPr>
      <w:r w:rsidRPr="005A4DC8">
        <w:t xml:space="preserve">Kaller </w:t>
      </w:r>
      <w:proofErr w:type="spellStart"/>
      <w:r w:rsidRPr="005A4DC8">
        <w:rPr>
          <w:b/>
          <w:bCs/>
        </w:rPr>
        <w:t>embed_meta_info</w:t>
      </w:r>
      <w:proofErr w:type="spellEnd"/>
      <w:r w:rsidRPr="005A4DC8">
        <w:t xml:space="preserve"> for å </w:t>
      </w:r>
      <w:r>
        <w:t>legge inn</w:t>
      </w:r>
      <w:r w:rsidRPr="005A4DC8">
        <w:t xml:space="preserve"> metainformasjonen i in</w:t>
      </w:r>
      <w:r>
        <w:t>put</w:t>
      </w:r>
      <w:r w:rsidRPr="005A4DC8">
        <w:t>bildet.</w:t>
      </w:r>
    </w:p>
    <w:p w14:paraId="5D22CDA5" w14:textId="74304C50" w:rsidR="005A4DC8" w:rsidRPr="005A4DC8" w:rsidRDefault="005A4DC8" w:rsidP="005A4DC8">
      <w:pPr>
        <w:numPr>
          <w:ilvl w:val="0"/>
          <w:numId w:val="22"/>
        </w:numPr>
      </w:pPr>
      <w:r w:rsidRPr="005A4DC8">
        <w:t>Plotter det opprinnelige bildet og bildet med metainformasjon ved siden av hverandre.</w:t>
      </w:r>
    </w:p>
    <w:p w14:paraId="2CA80EA1" w14:textId="5500DB21" w:rsidR="00B73BA5" w:rsidRDefault="00B73BA5" w:rsidP="009B5596"/>
    <w:p w14:paraId="05D6856A" w14:textId="470C7B5D" w:rsidR="004A576B" w:rsidRPr="004A576B" w:rsidRDefault="004A576B" w:rsidP="004A576B"/>
    <w:sectPr w:rsidR="004A576B" w:rsidRPr="004A576B" w:rsidSect="00C90D81">
      <w:headerReference w:type="default" r:id="rId16"/>
      <w:footerReference w:type="default" r:id="rId17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D10BA" w14:textId="77777777" w:rsidR="005C1397" w:rsidRDefault="005C1397" w:rsidP="00A4364D">
      <w:r>
        <w:separator/>
      </w:r>
    </w:p>
  </w:endnote>
  <w:endnote w:type="continuationSeparator" w:id="0">
    <w:p w14:paraId="132F88BB" w14:textId="77777777" w:rsidR="005C1397" w:rsidRDefault="005C1397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11427" w14:textId="77777777" w:rsidR="00653DC8" w:rsidRDefault="00653DC8">
    <w:pPr>
      <w:pStyle w:val="Bunntekst"/>
    </w:pPr>
    <w:r>
      <w:rPr>
        <w:noProof/>
      </w:rPr>
      <w:drawing>
        <wp:anchor distT="0" distB="0" distL="114300" distR="114300" simplePos="0" relativeHeight="251656704" behindDoc="1" locked="0" layoutInCell="1" allowOverlap="1" wp14:anchorId="694A7AAB" wp14:editId="6950D58C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8933A" w14:textId="77777777" w:rsidR="00653DC8" w:rsidRDefault="00653DC8" w:rsidP="00047E61">
    <w:pPr>
      <w:pStyle w:val="Bunnteks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B8E8B" w14:textId="77777777" w:rsidR="005C1397" w:rsidRDefault="005C1397" w:rsidP="00A4364D">
      <w:r>
        <w:separator/>
      </w:r>
    </w:p>
  </w:footnote>
  <w:footnote w:type="continuationSeparator" w:id="0">
    <w:p w14:paraId="33E30AA7" w14:textId="77777777" w:rsidR="005C1397" w:rsidRDefault="005C1397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05C3" w14:textId="77777777" w:rsidR="007673B9" w:rsidRDefault="00000000">
    <w:pPr>
      <w:pStyle w:val="Topptekst"/>
    </w:pPr>
    <w:r>
      <w:rPr>
        <w:noProof/>
      </w:rPr>
      <w:pict w14:anchorId="4819DA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25" type="#_x0000_t75" style="position:absolute;margin-left:0;margin-top:0;width:595.45pt;height:842.05pt;z-index:-251657728;mso-wrap-edited:f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DF65" w14:textId="77777777" w:rsidR="007673B9" w:rsidRDefault="009A4987">
    <w:pPr>
      <w:pStyle w:val="Topptekst"/>
    </w:pPr>
    <w:r>
      <w:rPr>
        <w:noProof/>
      </w:rPr>
      <w:drawing>
        <wp:anchor distT="0" distB="0" distL="114300" distR="114300" simplePos="0" relativeHeight="251657728" behindDoc="0" locked="0" layoutInCell="1" allowOverlap="1" wp14:anchorId="22D8CFBC" wp14:editId="72A61A4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3" name="Picture 3" descr="UiT Norges arktiske universit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0D7AC" w14:textId="77777777" w:rsidR="0060403C" w:rsidRDefault="0060403C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6128"/>
    <w:multiLevelType w:val="hybridMultilevel"/>
    <w:tmpl w:val="E81CFB2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3BB23"/>
    <w:multiLevelType w:val="hybridMultilevel"/>
    <w:tmpl w:val="4F7E07B2"/>
    <w:lvl w:ilvl="0" w:tplc="926E0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AEB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E6A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C08A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0AE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608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E9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DEE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C1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80D9D"/>
    <w:multiLevelType w:val="hybridMultilevel"/>
    <w:tmpl w:val="D93EC28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34DC4"/>
    <w:multiLevelType w:val="hybridMultilevel"/>
    <w:tmpl w:val="717C0D3E"/>
    <w:lvl w:ilvl="0" w:tplc="447C9C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9CE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6E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CB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88F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CF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27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6E1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C4A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E8746"/>
    <w:multiLevelType w:val="hybridMultilevel"/>
    <w:tmpl w:val="4D841E80"/>
    <w:lvl w:ilvl="0" w:tplc="7706B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AA8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10A0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0D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6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89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CC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C8D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49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D12C8"/>
    <w:multiLevelType w:val="hybridMultilevel"/>
    <w:tmpl w:val="4E6607C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12599"/>
    <w:multiLevelType w:val="hybridMultilevel"/>
    <w:tmpl w:val="B96856F0"/>
    <w:lvl w:ilvl="0" w:tplc="AB9AA4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E6023"/>
    <w:multiLevelType w:val="hybridMultilevel"/>
    <w:tmpl w:val="A76680D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82BCC"/>
    <w:multiLevelType w:val="hybridMultilevel"/>
    <w:tmpl w:val="B984AB18"/>
    <w:lvl w:ilvl="0" w:tplc="041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E32FCF"/>
    <w:multiLevelType w:val="hybridMultilevel"/>
    <w:tmpl w:val="693463D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15928"/>
    <w:multiLevelType w:val="multilevel"/>
    <w:tmpl w:val="2BF0E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A40EF9"/>
    <w:multiLevelType w:val="multilevel"/>
    <w:tmpl w:val="2586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738180"/>
    <w:multiLevelType w:val="hybridMultilevel"/>
    <w:tmpl w:val="7C74F6FE"/>
    <w:lvl w:ilvl="0" w:tplc="1EC827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0C0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48E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49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68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7A4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12F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04A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A7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7334A"/>
    <w:multiLevelType w:val="hybridMultilevel"/>
    <w:tmpl w:val="12885400"/>
    <w:lvl w:ilvl="0" w:tplc="0B287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6E2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FADE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02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BE3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F4F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412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C0F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B03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C4DC2"/>
    <w:multiLevelType w:val="multilevel"/>
    <w:tmpl w:val="8374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1BF470C"/>
    <w:multiLevelType w:val="hybridMultilevel"/>
    <w:tmpl w:val="D916ACE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F12D38"/>
    <w:multiLevelType w:val="multilevel"/>
    <w:tmpl w:val="1544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4D04A83"/>
    <w:multiLevelType w:val="multilevel"/>
    <w:tmpl w:val="A858EAA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87C1E30"/>
    <w:multiLevelType w:val="hybridMultilevel"/>
    <w:tmpl w:val="B4C0B72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44C1F"/>
    <w:multiLevelType w:val="hybridMultilevel"/>
    <w:tmpl w:val="2048CC3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D64BFF"/>
    <w:multiLevelType w:val="hybridMultilevel"/>
    <w:tmpl w:val="BC6CF5D8"/>
    <w:lvl w:ilvl="0" w:tplc="18503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10B1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6C8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44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8F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BE61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6B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E55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F45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283FD"/>
    <w:multiLevelType w:val="hybridMultilevel"/>
    <w:tmpl w:val="1B025D68"/>
    <w:lvl w:ilvl="0" w:tplc="F4C85B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2EFA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54F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526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88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B82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8B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47C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49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598317">
    <w:abstractNumId w:val="12"/>
  </w:num>
  <w:num w:numId="2" w16cid:durableId="1888570617">
    <w:abstractNumId w:val="3"/>
  </w:num>
  <w:num w:numId="3" w16cid:durableId="1824202471">
    <w:abstractNumId w:val="13"/>
  </w:num>
  <w:num w:numId="4" w16cid:durableId="1711564596">
    <w:abstractNumId w:val="1"/>
  </w:num>
  <w:num w:numId="5" w16cid:durableId="287247740">
    <w:abstractNumId w:val="20"/>
  </w:num>
  <w:num w:numId="6" w16cid:durableId="669528980">
    <w:abstractNumId w:val="21"/>
  </w:num>
  <w:num w:numId="7" w16cid:durableId="363410895">
    <w:abstractNumId w:val="4"/>
  </w:num>
  <w:num w:numId="8" w16cid:durableId="653067273">
    <w:abstractNumId w:val="17"/>
  </w:num>
  <w:num w:numId="9" w16cid:durableId="1823236229">
    <w:abstractNumId w:val="6"/>
  </w:num>
  <w:num w:numId="10" w16cid:durableId="2116244125">
    <w:abstractNumId w:val="2"/>
  </w:num>
  <w:num w:numId="11" w16cid:durableId="874315925">
    <w:abstractNumId w:val="0"/>
  </w:num>
  <w:num w:numId="12" w16cid:durableId="1590891151">
    <w:abstractNumId w:val="8"/>
  </w:num>
  <w:num w:numId="13" w16cid:durableId="1477919710">
    <w:abstractNumId w:val="19"/>
  </w:num>
  <w:num w:numId="14" w16cid:durableId="837354838">
    <w:abstractNumId w:val="15"/>
  </w:num>
  <w:num w:numId="15" w16cid:durableId="1400982847">
    <w:abstractNumId w:val="10"/>
  </w:num>
  <w:num w:numId="16" w16cid:durableId="1618024160">
    <w:abstractNumId w:val="11"/>
  </w:num>
  <w:num w:numId="17" w16cid:durableId="1959020102">
    <w:abstractNumId w:val="7"/>
  </w:num>
  <w:num w:numId="18" w16cid:durableId="809054750">
    <w:abstractNumId w:val="18"/>
  </w:num>
  <w:num w:numId="19" w16cid:durableId="2126070849">
    <w:abstractNumId w:val="5"/>
  </w:num>
  <w:num w:numId="20" w16cid:durableId="543640217">
    <w:abstractNumId w:val="16"/>
  </w:num>
  <w:num w:numId="21" w16cid:durableId="1868831062">
    <w:abstractNumId w:val="9"/>
  </w:num>
  <w:num w:numId="22" w16cid:durableId="10226430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nb-NO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337"/>
    <w:rsid w:val="000063FB"/>
    <w:rsid w:val="00007050"/>
    <w:rsid w:val="0003626E"/>
    <w:rsid w:val="000441F5"/>
    <w:rsid w:val="00047E61"/>
    <w:rsid w:val="0007C006"/>
    <w:rsid w:val="000A5C0A"/>
    <w:rsid w:val="000F3491"/>
    <w:rsid w:val="000F3FB3"/>
    <w:rsid w:val="00114F37"/>
    <w:rsid w:val="00116914"/>
    <w:rsid w:val="001A6666"/>
    <w:rsid w:val="001B3F1A"/>
    <w:rsid w:val="001D7681"/>
    <w:rsid w:val="001F76C6"/>
    <w:rsid w:val="002145F7"/>
    <w:rsid w:val="00233A64"/>
    <w:rsid w:val="00243C59"/>
    <w:rsid w:val="002467C9"/>
    <w:rsid w:val="0024716B"/>
    <w:rsid w:val="00253AC4"/>
    <w:rsid w:val="00263C83"/>
    <w:rsid w:val="002E5221"/>
    <w:rsid w:val="00306927"/>
    <w:rsid w:val="00331B82"/>
    <w:rsid w:val="00353114"/>
    <w:rsid w:val="003E3FB3"/>
    <w:rsid w:val="003E4098"/>
    <w:rsid w:val="00402660"/>
    <w:rsid w:val="00431641"/>
    <w:rsid w:val="00432E11"/>
    <w:rsid w:val="00442D72"/>
    <w:rsid w:val="00456D5B"/>
    <w:rsid w:val="0046026C"/>
    <w:rsid w:val="00480E60"/>
    <w:rsid w:val="0048418C"/>
    <w:rsid w:val="004A576B"/>
    <w:rsid w:val="004D012C"/>
    <w:rsid w:val="0050372B"/>
    <w:rsid w:val="00525F67"/>
    <w:rsid w:val="00565866"/>
    <w:rsid w:val="00584432"/>
    <w:rsid w:val="005866FB"/>
    <w:rsid w:val="005A4DC8"/>
    <w:rsid w:val="005C1397"/>
    <w:rsid w:val="005C1AFA"/>
    <w:rsid w:val="005F6B87"/>
    <w:rsid w:val="0060403C"/>
    <w:rsid w:val="00653DC8"/>
    <w:rsid w:val="0066035F"/>
    <w:rsid w:val="00666678"/>
    <w:rsid w:val="00675BBE"/>
    <w:rsid w:val="006E0D36"/>
    <w:rsid w:val="006F4157"/>
    <w:rsid w:val="006F5079"/>
    <w:rsid w:val="007054A5"/>
    <w:rsid w:val="00735A71"/>
    <w:rsid w:val="007548F3"/>
    <w:rsid w:val="007673B9"/>
    <w:rsid w:val="00781008"/>
    <w:rsid w:val="00781CE3"/>
    <w:rsid w:val="00787135"/>
    <w:rsid w:val="007AC049"/>
    <w:rsid w:val="007B0D0F"/>
    <w:rsid w:val="007B70B3"/>
    <w:rsid w:val="007C2F59"/>
    <w:rsid w:val="007F084A"/>
    <w:rsid w:val="007F1090"/>
    <w:rsid w:val="0082077A"/>
    <w:rsid w:val="00883E0A"/>
    <w:rsid w:val="008A0016"/>
    <w:rsid w:val="008A15CD"/>
    <w:rsid w:val="008A3CD6"/>
    <w:rsid w:val="008B38FA"/>
    <w:rsid w:val="008D39CD"/>
    <w:rsid w:val="008D4AE7"/>
    <w:rsid w:val="00907DCB"/>
    <w:rsid w:val="00911428"/>
    <w:rsid w:val="00940FB8"/>
    <w:rsid w:val="009671EC"/>
    <w:rsid w:val="009872ED"/>
    <w:rsid w:val="009961FB"/>
    <w:rsid w:val="009A4987"/>
    <w:rsid w:val="009B5596"/>
    <w:rsid w:val="00A34559"/>
    <w:rsid w:val="00A4364D"/>
    <w:rsid w:val="00A5671C"/>
    <w:rsid w:val="00A6616D"/>
    <w:rsid w:val="00A800B3"/>
    <w:rsid w:val="00A854DF"/>
    <w:rsid w:val="00A92E1D"/>
    <w:rsid w:val="00AA5EA0"/>
    <w:rsid w:val="00AF50F6"/>
    <w:rsid w:val="00B11310"/>
    <w:rsid w:val="00B22F30"/>
    <w:rsid w:val="00B2A672"/>
    <w:rsid w:val="00B73BA5"/>
    <w:rsid w:val="00BD4244"/>
    <w:rsid w:val="00BD61D9"/>
    <w:rsid w:val="00BE0BEF"/>
    <w:rsid w:val="00C16E91"/>
    <w:rsid w:val="00C17C1E"/>
    <w:rsid w:val="00C4552A"/>
    <w:rsid w:val="00C77FB6"/>
    <w:rsid w:val="00C90D81"/>
    <w:rsid w:val="00CD6FFC"/>
    <w:rsid w:val="00CF19D1"/>
    <w:rsid w:val="00D018CC"/>
    <w:rsid w:val="00D03179"/>
    <w:rsid w:val="00D33A03"/>
    <w:rsid w:val="00D61E84"/>
    <w:rsid w:val="00D621ED"/>
    <w:rsid w:val="00D854BA"/>
    <w:rsid w:val="00DB5337"/>
    <w:rsid w:val="00DC5F0C"/>
    <w:rsid w:val="00DE0776"/>
    <w:rsid w:val="00DE7133"/>
    <w:rsid w:val="00DF436C"/>
    <w:rsid w:val="00E10F8B"/>
    <w:rsid w:val="00EA275F"/>
    <w:rsid w:val="00EF65EE"/>
    <w:rsid w:val="00F326EE"/>
    <w:rsid w:val="00F37C9A"/>
    <w:rsid w:val="00F46376"/>
    <w:rsid w:val="00F62A28"/>
    <w:rsid w:val="00F864C1"/>
    <w:rsid w:val="00F94727"/>
    <w:rsid w:val="00FC43AF"/>
    <w:rsid w:val="00FD114E"/>
    <w:rsid w:val="00FD20FC"/>
    <w:rsid w:val="00FD5FF1"/>
    <w:rsid w:val="00FE16DD"/>
    <w:rsid w:val="00FF700C"/>
    <w:rsid w:val="013E6040"/>
    <w:rsid w:val="019FFCBA"/>
    <w:rsid w:val="01DCEF40"/>
    <w:rsid w:val="0208AC92"/>
    <w:rsid w:val="0210684F"/>
    <w:rsid w:val="024BFCD4"/>
    <w:rsid w:val="0294D5A9"/>
    <w:rsid w:val="02D0B23E"/>
    <w:rsid w:val="03F01C4D"/>
    <w:rsid w:val="03F1535B"/>
    <w:rsid w:val="046039C1"/>
    <w:rsid w:val="04BF5E9C"/>
    <w:rsid w:val="0531AEE9"/>
    <w:rsid w:val="05C7C140"/>
    <w:rsid w:val="061D117A"/>
    <w:rsid w:val="06611AAA"/>
    <w:rsid w:val="06B9AA4C"/>
    <w:rsid w:val="070F5584"/>
    <w:rsid w:val="071FA6CC"/>
    <w:rsid w:val="07BB9672"/>
    <w:rsid w:val="087B0D26"/>
    <w:rsid w:val="08D4AA22"/>
    <w:rsid w:val="09188A6F"/>
    <w:rsid w:val="0967C94A"/>
    <w:rsid w:val="098752EF"/>
    <w:rsid w:val="09A7C8D6"/>
    <w:rsid w:val="09AE0AD4"/>
    <w:rsid w:val="0A44FB03"/>
    <w:rsid w:val="0A8B586D"/>
    <w:rsid w:val="0B25F500"/>
    <w:rsid w:val="0B432793"/>
    <w:rsid w:val="0B44D1F4"/>
    <w:rsid w:val="0B865C18"/>
    <w:rsid w:val="0BFA3AD0"/>
    <w:rsid w:val="0C2631B8"/>
    <w:rsid w:val="0CA820E0"/>
    <w:rsid w:val="0CC21D23"/>
    <w:rsid w:val="0CE7C37A"/>
    <w:rsid w:val="0D3BFF4B"/>
    <w:rsid w:val="0DBEB243"/>
    <w:rsid w:val="0E0FA1D1"/>
    <w:rsid w:val="0E43F141"/>
    <w:rsid w:val="0E70244B"/>
    <w:rsid w:val="0E926FB2"/>
    <w:rsid w:val="0EE935B0"/>
    <w:rsid w:val="0F4EB61A"/>
    <w:rsid w:val="0FAE34B9"/>
    <w:rsid w:val="0FBBDAAF"/>
    <w:rsid w:val="101698B6"/>
    <w:rsid w:val="1020A5B8"/>
    <w:rsid w:val="1027CFBD"/>
    <w:rsid w:val="102BB2B8"/>
    <w:rsid w:val="103E9F05"/>
    <w:rsid w:val="103FB76E"/>
    <w:rsid w:val="104B83B5"/>
    <w:rsid w:val="10F9611F"/>
    <w:rsid w:val="1152E9A4"/>
    <w:rsid w:val="127B8174"/>
    <w:rsid w:val="128AB9F1"/>
    <w:rsid w:val="12CA27BC"/>
    <w:rsid w:val="12E4CA5A"/>
    <w:rsid w:val="12E5D57B"/>
    <w:rsid w:val="12E9AC08"/>
    <w:rsid w:val="1323182D"/>
    <w:rsid w:val="132CF2BA"/>
    <w:rsid w:val="13315EA7"/>
    <w:rsid w:val="139FA166"/>
    <w:rsid w:val="13C2293E"/>
    <w:rsid w:val="13EA0F74"/>
    <w:rsid w:val="14857C69"/>
    <w:rsid w:val="14BFF959"/>
    <w:rsid w:val="14F80F0F"/>
    <w:rsid w:val="1549767E"/>
    <w:rsid w:val="1569E4DC"/>
    <w:rsid w:val="15B49888"/>
    <w:rsid w:val="15C48275"/>
    <w:rsid w:val="15DCBC5D"/>
    <w:rsid w:val="15F8E7EA"/>
    <w:rsid w:val="161D763D"/>
    <w:rsid w:val="162D23F5"/>
    <w:rsid w:val="176AE718"/>
    <w:rsid w:val="182599CC"/>
    <w:rsid w:val="18A37DDC"/>
    <w:rsid w:val="18FE981D"/>
    <w:rsid w:val="18FF017E"/>
    <w:rsid w:val="198777CE"/>
    <w:rsid w:val="19F43BC3"/>
    <w:rsid w:val="1A613497"/>
    <w:rsid w:val="1AAA8798"/>
    <w:rsid w:val="1AF6AB49"/>
    <w:rsid w:val="1B1A4ED4"/>
    <w:rsid w:val="1B41C288"/>
    <w:rsid w:val="1BA39622"/>
    <w:rsid w:val="1BBE50B5"/>
    <w:rsid w:val="1C093B5D"/>
    <w:rsid w:val="1C1D7EFA"/>
    <w:rsid w:val="1C2C2894"/>
    <w:rsid w:val="1C736ADD"/>
    <w:rsid w:val="1CAA6DEB"/>
    <w:rsid w:val="1CAD695A"/>
    <w:rsid w:val="1CB191C5"/>
    <w:rsid w:val="1CCBBA63"/>
    <w:rsid w:val="1D6D2AF2"/>
    <w:rsid w:val="1D8BAEAB"/>
    <w:rsid w:val="1E105796"/>
    <w:rsid w:val="1ECB7380"/>
    <w:rsid w:val="1F8800F3"/>
    <w:rsid w:val="1FA43251"/>
    <w:rsid w:val="202326D2"/>
    <w:rsid w:val="20956764"/>
    <w:rsid w:val="2146DC00"/>
    <w:rsid w:val="214B5D1D"/>
    <w:rsid w:val="215109C5"/>
    <w:rsid w:val="21DA5537"/>
    <w:rsid w:val="223137C5"/>
    <w:rsid w:val="227DA259"/>
    <w:rsid w:val="22C6200C"/>
    <w:rsid w:val="22E35157"/>
    <w:rsid w:val="232E5A14"/>
    <w:rsid w:val="237061B2"/>
    <w:rsid w:val="23BC6008"/>
    <w:rsid w:val="240848F5"/>
    <w:rsid w:val="241135C7"/>
    <w:rsid w:val="24282099"/>
    <w:rsid w:val="2448BC86"/>
    <w:rsid w:val="247E7CC2"/>
    <w:rsid w:val="24A16098"/>
    <w:rsid w:val="24ADD7C2"/>
    <w:rsid w:val="24CA2A75"/>
    <w:rsid w:val="254C4C8E"/>
    <w:rsid w:val="25779C8A"/>
    <w:rsid w:val="2594564A"/>
    <w:rsid w:val="25EA9977"/>
    <w:rsid w:val="25FC1048"/>
    <w:rsid w:val="26247AE8"/>
    <w:rsid w:val="2676531E"/>
    <w:rsid w:val="268436DB"/>
    <w:rsid w:val="26ECFA33"/>
    <w:rsid w:val="27359322"/>
    <w:rsid w:val="277F2CEF"/>
    <w:rsid w:val="27C04B49"/>
    <w:rsid w:val="286B9F9D"/>
    <w:rsid w:val="28A38A0E"/>
    <w:rsid w:val="290FF4A8"/>
    <w:rsid w:val="291AFD50"/>
    <w:rsid w:val="291CA96D"/>
    <w:rsid w:val="29C209D6"/>
    <w:rsid w:val="29DCAE76"/>
    <w:rsid w:val="2A2D2B96"/>
    <w:rsid w:val="2A45D55F"/>
    <w:rsid w:val="2A490361"/>
    <w:rsid w:val="2A63E083"/>
    <w:rsid w:val="2A8EB6FD"/>
    <w:rsid w:val="2ADCDD22"/>
    <w:rsid w:val="2AF654BB"/>
    <w:rsid w:val="2AF7EC0B"/>
    <w:rsid w:val="2B76BA8C"/>
    <w:rsid w:val="2BCCA1AB"/>
    <w:rsid w:val="2BEA8A4A"/>
    <w:rsid w:val="2C188447"/>
    <w:rsid w:val="2C3A3D3C"/>
    <w:rsid w:val="2CA7FA99"/>
    <w:rsid w:val="2CCF76BD"/>
    <w:rsid w:val="2D3EF8BD"/>
    <w:rsid w:val="2D66697C"/>
    <w:rsid w:val="2D9C8ACC"/>
    <w:rsid w:val="2DC49360"/>
    <w:rsid w:val="2DDCFB23"/>
    <w:rsid w:val="2E3496AD"/>
    <w:rsid w:val="2E977F73"/>
    <w:rsid w:val="2EA2721B"/>
    <w:rsid w:val="2F055673"/>
    <w:rsid w:val="2F18EC11"/>
    <w:rsid w:val="2F43DF04"/>
    <w:rsid w:val="2F5E3036"/>
    <w:rsid w:val="2F768B0C"/>
    <w:rsid w:val="2FCC733C"/>
    <w:rsid w:val="2FD4293E"/>
    <w:rsid w:val="3090BB55"/>
    <w:rsid w:val="3135A7D5"/>
    <w:rsid w:val="315CF7A0"/>
    <w:rsid w:val="3207E843"/>
    <w:rsid w:val="320F7D3C"/>
    <w:rsid w:val="3245F60A"/>
    <w:rsid w:val="32DF1974"/>
    <w:rsid w:val="3324C10C"/>
    <w:rsid w:val="33B19886"/>
    <w:rsid w:val="33BCE9FA"/>
    <w:rsid w:val="3455B1D5"/>
    <w:rsid w:val="345EEBDA"/>
    <w:rsid w:val="34BA62EA"/>
    <w:rsid w:val="34BE2C28"/>
    <w:rsid w:val="34E83BC5"/>
    <w:rsid w:val="35051696"/>
    <w:rsid w:val="35A0EC92"/>
    <w:rsid w:val="35A354CE"/>
    <w:rsid w:val="35D02E57"/>
    <w:rsid w:val="3655D3A3"/>
    <w:rsid w:val="366F6181"/>
    <w:rsid w:val="36852F83"/>
    <w:rsid w:val="36A3A97E"/>
    <w:rsid w:val="373CBCF3"/>
    <w:rsid w:val="379B5CED"/>
    <w:rsid w:val="37F20985"/>
    <w:rsid w:val="37F5CCEA"/>
    <w:rsid w:val="38279CBB"/>
    <w:rsid w:val="382EA8D6"/>
    <w:rsid w:val="3835B33F"/>
    <w:rsid w:val="38EE0313"/>
    <w:rsid w:val="3915D104"/>
    <w:rsid w:val="39255067"/>
    <w:rsid w:val="39535465"/>
    <w:rsid w:val="39E841D3"/>
    <w:rsid w:val="39F34B5B"/>
    <w:rsid w:val="3A24E40D"/>
    <w:rsid w:val="3A5B85F6"/>
    <w:rsid w:val="3A8B4534"/>
    <w:rsid w:val="3AC120C8"/>
    <w:rsid w:val="3AD657AE"/>
    <w:rsid w:val="3B2B0FCC"/>
    <w:rsid w:val="3B6873CD"/>
    <w:rsid w:val="3C4A567E"/>
    <w:rsid w:val="3C71F5DD"/>
    <w:rsid w:val="3C7DC5F1"/>
    <w:rsid w:val="3C950D9B"/>
    <w:rsid w:val="3CEBAF7B"/>
    <w:rsid w:val="3D0A7A2C"/>
    <w:rsid w:val="3D5BFA4A"/>
    <w:rsid w:val="3D9B1CD4"/>
    <w:rsid w:val="3D9F5DFE"/>
    <w:rsid w:val="3E30DDFC"/>
    <w:rsid w:val="3E4E010E"/>
    <w:rsid w:val="3E7C19A7"/>
    <w:rsid w:val="3ECD99D0"/>
    <w:rsid w:val="3EED1FEC"/>
    <w:rsid w:val="3EF99113"/>
    <w:rsid w:val="3EFCF50B"/>
    <w:rsid w:val="3F3B2E5F"/>
    <w:rsid w:val="3F7F07C7"/>
    <w:rsid w:val="3F9FBBCF"/>
    <w:rsid w:val="3FB7CCD0"/>
    <w:rsid w:val="3FEE32E0"/>
    <w:rsid w:val="40A80304"/>
    <w:rsid w:val="40BEA0C7"/>
    <w:rsid w:val="40EB8CBF"/>
    <w:rsid w:val="410460A7"/>
    <w:rsid w:val="420DC140"/>
    <w:rsid w:val="42244FC3"/>
    <w:rsid w:val="423495CD"/>
    <w:rsid w:val="427A62DC"/>
    <w:rsid w:val="428CE553"/>
    <w:rsid w:val="42A0DEC3"/>
    <w:rsid w:val="42AD90D5"/>
    <w:rsid w:val="42CE40E4"/>
    <w:rsid w:val="42EDF8FC"/>
    <w:rsid w:val="430CD9BE"/>
    <w:rsid w:val="43754771"/>
    <w:rsid w:val="4388C2E3"/>
    <w:rsid w:val="44565221"/>
    <w:rsid w:val="458D70F9"/>
    <w:rsid w:val="45AA6FE3"/>
    <w:rsid w:val="4662F767"/>
    <w:rsid w:val="47464044"/>
    <w:rsid w:val="4867005D"/>
    <w:rsid w:val="48874AFC"/>
    <w:rsid w:val="48F65591"/>
    <w:rsid w:val="48FBF042"/>
    <w:rsid w:val="48FFB3A7"/>
    <w:rsid w:val="496490BB"/>
    <w:rsid w:val="499BE313"/>
    <w:rsid w:val="4A3FA7B2"/>
    <w:rsid w:val="4A46F6E9"/>
    <w:rsid w:val="4A6413E2"/>
    <w:rsid w:val="4AFC6AB9"/>
    <w:rsid w:val="4BD6A508"/>
    <w:rsid w:val="4BE6733B"/>
    <w:rsid w:val="4C1E2C0C"/>
    <w:rsid w:val="4C3FFB8A"/>
    <w:rsid w:val="4C695F5C"/>
    <w:rsid w:val="4C705806"/>
    <w:rsid w:val="4D2DE668"/>
    <w:rsid w:val="4DEC8624"/>
    <w:rsid w:val="4E562BD9"/>
    <w:rsid w:val="4E637D89"/>
    <w:rsid w:val="4E796985"/>
    <w:rsid w:val="4E7E8F82"/>
    <w:rsid w:val="4E9C150A"/>
    <w:rsid w:val="4EADA515"/>
    <w:rsid w:val="4ED2C305"/>
    <w:rsid w:val="4F386A9D"/>
    <w:rsid w:val="4F507698"/>
    <w:rsid w:val="4F9C2FB5"/>
    <w:rsid w:val="4FAE63A5"/>
    <w:rsid w:val="4FD4CC49"/>
    <w:rsid w:val="50DFD158"/>
    <w:rsid w:val="5106113F"/>
    <w:rsid w:val="5161A18D"/>
    <w:rsid w:val="5168363B"/>
    <w:rsid w:val="51EB4518"/>
    <w:rsid w:val="51EFBAB1"/>
    <w:rsid w:val="521DFE53"/>
    <w:rsid w:val="5252A71D"/>
    <w:rsid w:val="525C0F58"/>
    <w:rsid w:val="529CDCA1"/>
    <w:rsid w:val="52E164F0"/>
    <w:rsid w:val="5337EC42"/>
    <w:rsid w:val="5343E4F2"/>
    <w:rsid w:val="535CF46D"/>
    <w:rsid w:val="53C5CDB6"/>
    <w:rsid w:val="53DFC847"/>
    <w:rsid w:val="544AD74B"/>
    <w:rsid w:val="54A6E926"/>
    <w:rsid w:val="54D08287"/>
    <w:rsid w:val="54E47AB0"/>
    <w:rsid w:val="550F0718"/>
    <w:rsid w:val="5568837B"/>
    <w:rsid w:val="556919B8"/>
    <w:rsid w:val="55CDB573"/>
    <w:rsid w:val="56067CB5"/>
    <w:rsid w:val="5615B7C4"/>
    <w:rsid w:val="561B1298"/>
    <w:rsid w:val="56613DBE"/>
    <w:rsid w:val="56740E50"/>
    <w:rsid w:val="56A6F0F0"/>
    <w:rsid w:val="5710E6BE"/>
    <w:rsid w:val="57963586"/>
    <w:rsid w:val="57D516B9"/>
    <w:rsid w:val="585A869C"/>
    <w:rsid w:val="585DB6A6"/>
    <w:rsid w:val="58C1E8A1"/>
    <w:rsid w:val="58D8B55A"/>
    <w:rsid w:val="5A084C2C"/>
    <w:rsid w:val="5A412CAD"/>
    <w:rsid w:val="5A6827F4"/>
    <w:rsid w:val="5A8F3091"/>
    <w:rsid w:val="5ACE2474"/>
    <w:rsid w:val="5AD23235"/>
    <w:rsid w:val="5B04637F"/>
    <w:rsid w:val="5B14FE15"/>
    <w:rsid w:val="5B832D65"/>
    <w:rsid w:val="5BE7342A"/>
    <w:rsid w:val="5C1DF593"/>
    <w:rsid w:val="5C2E03D5"/>
    <w:rsid w:val="5C58D49C"/>
    <w:rsid w:val="5C8327CA"/>
    <w:rsid w:val="5CAA4945"/>
    <w:rsid w:val="5CAE6E3B"/>
    <w:rsid w:val="5CCA9C9F"/>
    <w:rsid w:val="5CD8EE68"/>
    <w:rsid w:val="5CED70DD"/>
    <w:rsid w:val="5CF22D6F"/>
    <w:rsid w:val="5D0A6FC7"/>
    <w:rsid w:val="5D1EFDC6"/>
    <w:rsid w:val="5D4EE36D"/>
    <w:rsid w:val="5E05C536"/>
    <w:rsid w:val="5E30286A"/>
    <w:rsid w:val="5E58378B"/>
    <w:rsid w:val="5EDB11BC"/>
    <w:rsid w:val="5F0F590F"/>
    <w:rsid w:val="5F3017F5"/>
    <w:rsid w:val="5F82A137"/>
    <w:rsid w:val="5FC02D08"/>
    <w:rsid w:val="5FC70041"/>
    <w:rsid w:val="6025119F"/>
    <w:rsid w:val="602A49ED"/>
    <w:rsid w:val="604DE7B4"/>
    <w:rsid w:val="60B06E31"/>
    <w:rsid w:val="615698ED"/>
    <w:rsid w:val="61CE2F58"/>
    <w:rsid w:val="61FA38CD"/>
    <w:rsid w:val="6207FF3F"/>
    <w:rsid w:val="62B85C7B"/>
    <w:rsid w:val="62C15775"/>
    <w:rsid w:val="62CFE68B"/>
    <w:rsid w:val="6349B122"/>
    <w:rsid w:val="6361EAAF"/>
    <w:rsid w:val="639C8F9A"/>
    <w:rsid w:val="639F206F"/>
    <w:rsid w:val="63C48B18"/>
    <w:rsid w:val="63ECDF44"/>
    <w:rsid w:val="64075C8A"/>
    <w:rsid w:val="648A4CBE"/>
    <w:rsid w:val="6496C5A0"/>
    <w:rsid w:val="649A7164"/>
    <w:rsid w:val="65D2E3C7"/>
    <w:rsid w:val="65F836EB"/>
    <w:rsid w:val="66487E3F"/>
    <w:rsid w:val="667F4F0E"/>
    <w:rsid w:val="668A7480"/>
    <w:rsid w:val="66945323"/>
    <w:rsid w:val="66C5E00C"/>
    <w:rsid w:val="66CB31AA"/>
    <w:rsid w:val="6714365A"/>
    <w:rsid w:val="673860BE"/>
    <w:rsid w:val="679A8215"/>
    <w:rsid w:val="67B4D9D9"/>
    <w:rsid w:val="67D5925E"/>
    <w:rsid w:val="687740C3"/>
    <w:rsid w:val="69236785"/>
    <w:rsid w:val="6923F057"/>
    <w:rsid w:val="693BCE2F"/>
    <w:rsid w:val="6A05B6D3"/>
    <w:rsid w:val="6A06453F"/>
    <w:rsid w:val="6A131124"/>
    <w:rsid w:val="6A3597B0"/>
    <w:rsid w:val="6A3C3AD0"/>
    <w:rsid w:val="6A4A43E1"/>
    <w:rsid w:val="6AA2B741"/>
    <w:rsid w:val="6AA8E5E2"/>
    <w:rsid w:val="6AC8A578"/>
    <w:rsid w:val="6B3FF0D7"/>
    <w:rsid w:val="6B9614B1"/>
    <w:rsid w:val="6BB89579"/>
    <w:rsid w:val="6BBE4FCC"/>
    <w:rsid w:val="6BEAA6CE"/>
    <w:rsid w:val="6C391B9B"/>
    <w:rsid w:val="6C512C9B"/>
    <w:rsid w:val="6C51FB84"/>
    <w:rsid w:val="6C75E74C"/>
    <w:rsid w:val="6CF8A36D"/>
    <w:rsid w:val="6D2A2C0C"/>
    <w:rsid w:val="6D429749"/>
    <w:rsid w:val="6DA6E9AB"/>
    <w:rsid w:val="6DBA49DF"/>
    <w:rsid w:val="6DBE7A2B"/>
    <w:rsid w:val="6E4116DC"/>
    <w:rsid w:val="6E9473CE"/>
    <w:rsid w:val="6EAD49B0"/>
    <w:rsid w:val="6ECA43BC"/>
    <w:rsid w:val="6EE1181E"/>
    <w:rsid w:val="6F26F6EC"/>
    <w:rsid w:val="6F3F7B53"/>
    <w:rsid w:val="6FBA2698"/>
    <w:rsid w:val="6FD9FE93"/>
    <w:rsid w:val="6FF36D97"/>
    <w:rsid w:val="7030442F"/>
    <w:rsid w:val="70B561BC"/>
    <w:rsid w:val="70E0350B"/>
    <w:rsid w:val="712F440C"/>
    <w:rsid w:val="7182E524"/>
    <w:rsid w:val="7251321D"/>
    <w:rsid w:val="72D55709"/>
    <w:rsid w:val="72DC7DB0"/>
    <w:rsid w:val="7387DB77"/>
    <w:rsid w:val="73F8D292"/>
    <w:rsid w:val="7414F6BF"/>
    <w:rsid w:val="74DF75D1"/>
    <w:rsid w:val="74E3BB63"/>
    <w:rsid w:val="7547AE82"/>
    <w:rsid w:val="754D7299"/>
    <w:rsid w:val="755DB151"/>
    <w:rsid w:val="75890511"/>
    <w:rsid w:val="75AC9EBB"/>
    <w:rsid w:val="761279F3"/>
    <w:rsid w:val="7669C1E1"/>
    <w:rsid w:val="7681352F"/>
    <w:rsid w:val="7695121C"/>
    <w:rsid w:val="769B57CE"/>
    <w:rsid w:val="76C1623E"/>
    <w:rsid w:val="76FDED9F"/>
    <w:rsid w:val="77219BB7"/>
    <w:rsid w:val="77270025"/>
    <w:rsid w:val="7753AD61"/>
    <w:rsid w:val="775F91E3"/>
    <w:rsid w:val="77A8844B"/>
    <w:rsid w:val="77EF1FE1"/>
    <w:rsid w:val="7843C2ED"/>
    <w:rsid w:val="7899BE00"/>
    <w:rsid w:val="78A78DC8"/>
    <w:rsid w:val="7906AB6F"/>
    <w:rsid w:val="797AFCC5"/>
    <w:rsid w:val="7A0B29BC"/>
    <w:rsid w:val="7A289D76"/>
    <w:rsid w:val="7A491DE1"/>
    <w:rsid w:val="7AC1EA93"/>
    <w:rsid w:val="7AD504ED"/>
    <w:rsid w:val="7B160B39"/>
    <w:rsid w:val="7B7E9B2C"/>
    <w:rsid w:val="7BAE44E6"/>
    <w:rsid w:val="7C26484F"/>
    <w:rsid w:val="7C513B0E"/>
    <w:rsid w:val="7C527DE1"/>
    <w:rsid w:val="7C638C5B"/>
    <w:rsid w:val="7C7B1840"/>
    <w:rsid w:val="7CFF537E"/>
    <w:rsid w:val="7CFF8E38"/>
    <w:rsid w:val="7D22E036"/>
    <w:rsid w:val="7D339ABD"/>
    <w:rsid w:val="7DA95814"/>
    <w:rsid w:val="7E07DC1B"/>
    <w:rsid w:val="7E682683"/>
    <w:rsid w:val="7EA14634"/>
    <w:rsid w:val="7EAB9A1C"/>
    <w:rsid w:val="7F2EFBF3"/>
    <w:rsid w:val="7F6C1E9E"/>
    <w:rsid w:val="7F6E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984107"/>
  <w15:docId w15:val="{1C73DD89-C4AC-48F8-82A6-544B0A1A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00C"/>
    <w:pPr>
      <w:spacing w:after="240" w:line="360" w:lineRule="auto"/>
    </w:pPr>
    <w:rPr>
      <w:rFonts w:ascii="Times New Roman" w:hAnsi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FF700C"/>
    <w:pPr>
      <w:keepNext/>
      <w:keepLines/>
      <w:numPr>
        <w:numId w:val="8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700C"/>
    <w:pPr>
      <w:keepNext/>
      <w:keepLines/>
      <w:numPr>
        <w:ilvl w:val="1"/>
        <w:numId w:val="8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00C"/>
    <w:pPr>
      <w:keepNext/>
      <w:keepLines/>
      <w:numPr>
        <w:ilvl w:val="2"/>
        <w:numId w:val="8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700C"/>
    <w:pPr>
      <w:keepNext/>
      <w:keepLines/>
      <w:numPr>
        <w:ilvl w:val="3"/>
        <w:numId w:val="8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AA5EA0"/>
    <w:pPr>
      <w:keepNext/>
      <w:keepLines/>
      <w:numPr>
        <w:ilvl w:val="4"/>
        <w:numId w:val="8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11428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11428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11428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11428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4364D"/>
  </w:style>
  <w:style w:type="paragraph" w:styleId="Bunntekst">
    <w:name w:val="footer"/>
    <w:basedOn w:val="Normal"/>
    <w:link w:val="Bunn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4364D"/>
  </w:style>
  <w:style w:type="paragraph" w:customStyle="1" w:styleId="Overskrift1unr">
    <w:name w:val="Overskrift 1 u nr"/>
    <w:basedOn w:val="Overskrift1"/>
    <w:next w:val="Normal"/>
    <w:link w:val="Overskrift1unrTegn"/>
    <w:uiPriority w:val="10"/>
    <w:qFormat/>
    <w:rsid w:val="007673B9"/>
    <w:pPr>
      <w:numPr>
        <w:numId w:val="0"/>
      </w:numPr>
    </w:pPr>
    <w:rPr>
      <w:rFonts w:cs="Arial"/>
      <w:szCs w:val="34"/>
    </w:rPr>
  </w:style>
  <w:style w:type="paragraph" w:customStyle="1" w:styleId="Overskrift2unr">
    <w:name w:val="Overskrift 2 u nr"/>
    <w:basedOn w:val="Overskrift2"/>
    <w:next w:val="Normal"/>
    <w:uiPriority w:val="10"/>
    <w:qFormat/>
    <w:rsid w:val="007673B9"/>
    <w:pPr>
      <w:numPr>
        <w:ilvl w:val="0"/>
        <w:numId w:val="0"/>
      </w:numPr>
    </w:pPr>
  </w:style>
  <w:style w:type="character" w:customStyle="1" w:styleId="Overskrift1unrTegn">
    <w:name w:val="Overskrift 1 u nr Tegn"/>
    <w:basedOn w:val="Standardskriftforavsnitt"/>
    <w:link w:val="Overskrift1unr"/>
    <w:uiPriority w:val="10"/>
    <w:rsid w:val="007673B9"/>
    <w:rPr>
      <w:rFonts w:ascii="Arial" w:eastAsiaTheme="majorEastAsia" w:hAnsi="Arial" w:cs="Arial"/>
      <w:b/>
      <w:sz w:val="34"/>
      <w:szCs w:val="34"/>
    </w:rPr>
  </w:style>
  <w:style w:type="paragraph" w:customStyle="1" w:styleId="Overskrift3unr">
    <w:name w:val="Overskrift 3 u nr"/>
    <w:basedOn w:val="Overskrift3"/>
    <w:next w:val="Normal"/>
    <w:uiPriority w:val="10"/>
    <w:qFormat/>
    <w:rsid w:val="007673B9"/>
    <w:pPr>
      <w:numPr>
        <w:ilvl w:val="0"/>
        <w:numId w:val="0"/>
      </w:numPr>
    </w:pPr>
  </w:style>
  <w:style w:type="paragraph" w:customStyle="1" w:styleId="Overskrift4unr">
    <w:name w:val="Overskrift 4 u nr"/>
    <w:basedOn w:val="Overskrift4"/>
    <w:next w:val="Normal"/>
    <w:uiPriority w:val="10"/>
    <w:qFormat/>
    <w:rsid w:val="00DE0776"/>
    <w:pPr>
      <w:numPr>
        <w:ilvl w:val="0"/>
        <w:numId w:val="0"/>
      </w:numPr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FF700C"/>
    <w:rPr>
      <w:rFonts w:ascii="Arial" w:eastAsiaTheme="majorEastAsia" w:hAnsi="Arial" w:cstheme="majorBidi"/>
      <w:b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F700C"/>
    <w:rPr>
      <w:rFonts w:ascii="Arial" w:eastAsiaTheme="majorEastAsia" w:hAnsi="Arial" w:cstheme="majorBidi"/>
      <w:b/>
      <w:sz w:val="3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FF700C"/>
    <w:rPr>
      <w:rFonts w:ascii="Arial" w:eastAsiaTheme="majorEastAsia" w:hAnsi="Arial" w:cstheme="majorBidi"/>
      <w:b/>
      <w:sz w:val="26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FF700C"/>
    <w:rPr>
      <w:rFonts w:ascii="Arial" w:eastAsiaTheme="majorEastAsia" w:hAnsi="Arial" w:cstheme="majorBidi"/>
      <w:b/>
      <w:iCs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F700C"/>
    <w:pPr>
      <w:numPr>
        <w:numId w:val="0"/>
      </w:numPr>
      <w:outlineLvl w:val="9"/>
    </w:pPr>
    <w:rPr>
      <w:b w:val="0"/>
    </w:rPr>
  </w:style>
  <w:style w:type="paragraph" w:styleId="INNH1">
    <w:name w:val="toc 1"/>
    <w:basedOn w:val="Normal"/>
    <w:next w:val="Normal"/>
    <w:autoRedefine/>
    <w:uiPriority w:val="39"/>
    <w:unhideWhenUsed/>
    <w:rsid w:val="00FF700C"/>
    <w:pPr>
      <w:tabs>
        <w:tab w:val="left" w:pos="480"/>
        <w:tab w:val="right" w:leader="dot" w:pos="9054"/>
      </w:tabs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911428"/>
    <w:rPr>
      <w:color w:val="0000FF" w:themeColor="hyperlink"/>
      <w:u w:val="single"/>
    </w:rPr>
  </w:style>
  <w:style w:type="paragraph" w:styleId="Sitat">
    <w:name w:val="Quote"/>
    <w:basedOn w:val="Normal"/>
    <w:next w:val="Normal"/>
    <w:link w:val="SitatTegn"/>
    <w:uiPriority w:val="29"/>
    <w:qFormat/>
    <w:rsid w:val="00480E60"/>
    <w:pPr>
      <w:ind w:left="567" w:right="567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Overskriftforinnholdsfortegnelse"/>
    <w:next w:val="Normal"/>
    <w:uiPriority w:val="39"/>
    <w:semiHidden/>
    <w:qFormat/>
    <w:rsid w:val="005866FB"/>
  </w:style>
  <w:style w:type="paragraph" w:styleId="Bildetekst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ellrutenett">
    <w:name w:val="Table Grid"/>
    <w:basedOn w:val="Vanligtabel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tnotetekst">
    <w:name w:val="footnote text"/>
    <w:basedOn w:val="Normal"/>
    <w:link w:val="FotnotetekstTegn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DE0776"/>
    <w:rPr>
      <w:rFonts w:ascii="Arial" w:hAnsi="Arial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DE0776"/>
    <w:rPr>
      <w:vertAlign w:val="superscript"/>
    </w:rPr>
  </w:style>
  <w:style w:type="paragraph" w:customStyle="1" w:styleId="Forordoverskrift">
    <w:name w:val="Forordoverskrift"/>
    <w:basedOn w:val="Normal"/>
    <w:uiPriority w:val="11"/>
    <w:qFormat/>
    <w:rsid w:val="00FF700C"/>
    <w:pPr>
      <w:spacing w:before="240" w:line="240" w:lineRule="auto"/>
    </w:pPr>
    <w:rPr>
      <w:rFonts w:ascii="Arial" w:hAnsi="Arial"/>
      <w:b/>
      <w:sz w:val="34"/>
    </w:rPr>
  </w:style>
  <w:style w:type="paragraph" w:styleId="Tittel">
    <w:name w:val="Title"/>
    <w:basedOn w:val="Normal"/>
    <w:next w:val="Normal"/>
    <w:link w:val="TittelTegn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ulgthyperkobling">
    <w:name w:val="FollowedHyperlink"/>
    <w:basedOn w:val="Standardskriftforavsnitt"/>
    <w:uiPriority w:val="99"/>
    <w:semiHidden/>
    <w:unhideWhenUsed/>
    <w:rsid w:val="00DC5F0C"/>
    <w:rPr>
      <w:color w:val="800080" w:themeColor="followedHyperlink"/>
      <w:u w:val="single"/>
    </w:rPr>
  </w:style>
  <w:style w:type="table" w:styleId="Vanligtabell5">
    <w:name w:val="Plain Table 5"/>
    <w:basedOn w:val="Vanligtabel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anligtabell3">
    <w:name w:val="Plain Table 3"/>
    <w:basedOn w:val="Vanligtabel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igurliste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53DC8"/>
    <w:pPr>
      <w:numPr>
        <w:ilvl w:val="1"/>
      </w:numPr>
      <w:spacing w:after="100" w:line="259" w:lineRule="auto"/>
    </w:pPr>
    <w:rPr>
      <w:rFonts w:asciiTheme="majorHAnsi" w:hAnsiTheme="majorHAnsi"/>
      <w:szCs w:val="22"/>
      <w:lang w:eastAsia="en-US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53DC8"/>
    <w:rPr>
      <w:rFonts w:asciiTheme="majorHAnsi" w:hAnsiTheme="majorHAnsi"/>
      <w:szCs w:val="22"/>
      <w:lang w:eastAsia="en-US"/>
    </w:rPr>
  </w:style>
  <w:style w:type="paragraph" w:styleId="Listeavsnitt">
    <w:name w:val="List Paragraph"/>
    <w:basedOn w:val="Normal"/>
    <w:uiPriority w:val="34"/>
    <w:qFormat/>
    <w:rsid w:val="00DB5337"/>
    <w:pPr>
      <w:spacing w:after="160" w:line="259" w:lineRule="auto"/>
      <w:ind w:left="720"/>
      <w:contextualSpacing/>
    </w:pPr>
    <w:rPr>
      <w:rFonts w:asciiTheme="minorHAnsi" w:eastAsiaTheme="minorHAnsi" w:hAnsiTheme="minorHAnsi"/>
      <w:kern w:val="2"/>
      <w:sz w:val="22"/>
      <w:szCs w:val="22"/>
      <w:lang w:eastAsia="en-US"/>
      <w14:ligatures w14:val="standardContextual"/>
    </w:r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9B5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9B559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Standardskriftforavsnitt"/>
    <w:rsid w:val="009B5596"/>
  </w:style>
  <w:style w:type="character" w:styleId="Sterk">
    <w:name w:val="Strong"/>
    <w:basedOn w:val="Standardskriftforavsnitt"/>
    <w:uiPriority w:val="22"/>
    <w:qFormat/>
    <w:rsid w:val="00FE16DD"/>
    <w:rPr>
      <w:b/>
      <w:bCs/>
    </w:rPr>
  </w:style>
  <w:style w:type="character" w:styleId="HTML-kode">
    <w:name w:val="HTML Code"/>
    <w:basedOn w:val="Standardskriftforavsnitt"/>
    <w:uiPriority w:val="99"/>
    <w:semiHidden/>
    <w:unhideWhenUsed/>
    <w:rsid w:val="009872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rrno\Downloads\Oppgave_forside_bokm&#229;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26620-7186-4970-A9C3-EFB9D8D444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95740B8-85C3-4A51-A501-73AAAA763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Oppgave_forside_bokmål</Template>
  <TotalTime>6</TotalTime>
  <Pages>4</Pages>
  <Words>253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Nordås</dc:creator>
  <cp:keywords/>
  <dc:description/>
  <cp:lastModifiedBy>Isak Steinmo Hansen</cp:lastModifiedBy>
  <cp:revision>2</cp:revision>
  <cp:lastPrinted>2023-10-09T08:44:00Z</cp:lastPrinted>
  <dcterms:created xsi:type="dcterms:W3CDTF">2023-11-20T13:54:00Z</dcterms:created>
  <dcterms:modified xsi:type="dcterms:W3CDTF">2023-11-20T13:54:00Z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  <property fmtid="{D5CDD505-2E9C-101B-9397-08002B2CF9AE}" pid="4" name="MSIP_Label_950b96d7-1f7d-4a0a-b8d6-ae343a69b897_Extended_MSFT_Method">
    <vt:lpwstr>Manual</vt:lpwstr>
  </property>
  <property fmtid="{D5CDD505-2E9C-101B-9397-08002B2CF9AE}" pid="5" name="MSIP_Label_950b96d7-1f7d-4a0a-b8d6-ae343a69b897_Application">
    <vt:lpwstr>Microsoft Azure Information Protection</vt:lpwstr>
  </property>
  <property fmtid="{D5CDD505-2E9C-101B-9397-08002B2CF9AE}" pid="6" name="MSIP_Label_950b96d7-1f7d-4a0a-b8d6-ae343a69b897_Name">
    <vt:lpwstr>Internal</vt:lpwstr>
  </property>
  <property fmtid="{D5CDD505-2E9C-101B-9397-08002B2CF9AE}" pid="7" name="MSIP_Label_950b96d7-1f7d-4a0a-b8d6-ae343a69b897_SetDate">
    <vt:lpwstr>2018-04-30T12:37:40.5618032Z</vt:lpwstr>
  </property>
  <property fmtid="{D5CDD505-2E9C-101B-9397-08002B2CF9AE}" pid="8" name="MSIP_Label_950b96d7-1f7d-4a0a-b8d6-ae343a69b897_Owner">
    <vt:lpwstr>nma010@uit.no</vt:lpwstr>
  </property>
  <property fmtid="{D5CDD505-2E9C-101B-9397-08002B2CF9AE}" pid="9" name="MSIP_Label_950b96d7-1f7d-4a0a-b8d6-ae343a69b897_SiteId">
    <vt:lpwstr>4e7f212d-74db-4563-a57b-8ae44ed05526</vt:lpwstr>
  </property>
  <property fmtid="{D5CDD505-2E9C-101B-9397-08002B2CF9AE}" pid="10" name="MSIP_Label_950b96d7-1f7d-4a0a-b8d6-ae343a69b897_Enabled">
    <vt:lpwstr>False</vt:lpwstr>
  </property>
</Properties>
</file>